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proofErr w:type="spellStart"/>
                        <w:r w:rsidRPr="00070330">
                          <w:rPr>
                            <w:rFonts w:ascii="Arial" w:hAnsi="Arial" w:cs="Arial"/>
                            <w:b/>
                            <w:bCs/>
                            <w:color w:val="006BAD"/>
                            <w:sz w:val="72"/>
                            <w:szCs w:val="72"/>
                          </w:rPr>
                          <w:t>PubMatic</w:t>
                        </w:r>
                        <w:proofErr w:type="spellEnd"/>
                        <w:r w:rsidRPr="00070330">
                          <w:rPr>
                            <w:rFonts w:ascii="Arial" w:hAnsi="Arial" w:cs="Arial"/>
                            <w:b/>
                            <w:bCs/>
                            <w:color w:val="006BAD"/>
                            <w:sz w:val="72"/>
                            <w:szCs w:val="72"/>
                          </w:rPr>
                          <w:t xml:space="preserve">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A35D89" w:rsidP="006C0108">
                        <w:r>
                          <w:pict w14:anchorId="26F9A7CC">
                            <v:rect id="_x0000_i1025" style="width:468pt;height:1.5pt" o:hralign="center" o:hrstd="t" o:hr="t" fillcolor="#a0a0a0" stroked="f"/>
                          </w:pict>
                        </w:r>
                      </w:p>
                      <w:p w14:paraId="3D04394D" w14:textId="1980F054" w:rsidR="003223BD" w:rsidRPr="00070330" w:rsidRDefault="79361658" w:rsidP="006C0108">
                        <w:pPr>
                          <w:pStyle w:val="Body"/>
                          <w:jc w:val="right"/>
                          <w:rPr>
                            <w:rFonts w:ascii="Arial Narrow" w:hAnsi="Arial Narrow"/>
                            <w:sz w:val="40"/>
                            <w:szCs w:val="40"/>
                          </w:rPr>
                        </w:pPr>
                        <w:r w:rsidRPr="00070330">
                          <w:rPr>
                            <w:rFonts w:ascii="Arial Narrow" w:eastAsia="Arial Narrow" w:hAnsi="Arial Narrow" w:cs="Arial Narrow"/>
                            <w:sz w:val="40"/>
                            <w:szCs w:val="40"/>
                          </w:rPr>
                          <w:t>Version 3.0</w:t>
                        </w:r>
                      </w:p>
                      <w:p w14:paraId="661716B6" w14:textId="49D101E9" w:rsidR="003223BD" w:rsidRPr="00070330" w:rsidRDefault="79361658" w:rsidP="006C0108">
                        <w:pPr>
                          <w:pStyle w:val="Body"/>
                          <w:jc w:val="right"/>
                          <w:rPr>
                            <w:rFonts w:ascii="Arial Narrow" w:hAnsi="Arial Narrow"/>
                            <w:sz w:val="40"/>
                            <w:szCs w:val="40"/>
                          </w:rPr>
                        </w:pPr>
                        <w:r w:rsidRPr="00070330">
                          <w:rPr>
                            <w:rFonts w:ascii="Arial Narrow" w:eastAsia="Arial Narrow" w:hAnsi="Arial Narrow" w:cs="Arial Narrow"/>
                            <w:sz w:val="40"/>
                            <w:szCs w:val="40"/>
                          </w:rPr>
                          <w:t>For Android SDK Version 4.3</w:t>
                        </w:r>
                      </w:p>
                    </w:tc>
                  </w:tr>
                  <w:tr w:rsidR="003223BD" w:rsidRPr="00070330" w14:paraId="371A71FC" w14:textId="77777777" w:rsidTr="4A5F4DD2">
                    <w:trPr>
                      <w:trHeight w:val="3705"/>
                      <w:tblCellSpacing w:w="0" w:type="dxa"/>
                    </w:trPr>
                    <w:tc>
                      <w:tcPr>
                        <w:tcW w:w="0" w:type="auto"/>
                        <w:vAlign w:val="bottom"/>
                        <w:hideMark/>
                      </w:tcPr>
                      <w:p w14:paraId="0EC50340" w14:textId="2FF53BF5" w:rsidR="003223BD" w:rsidRPr="00070330" w:rsidRDefault="4A5F4DD2" w:rsidP="4A5F4DD2">
                        <w:pPr>
                          <w:pStyle w:val="Body"/>
                          <w:jc w:val="right"/>
                          <w:rPr>
                            <w:rFonts w:ascii="Arial Narrow" w:eastAsia="Arial Narrow" w:hAnsi="Arial Narrow" w:cs="Arial Narrow"/>
                            <w:color w:val="006BAD"/>
                            <w:sz w:val="36"/>
                            <w:szCs w:val="36"/>
                          </w:rPr>
                        </w:pPr>
                        <w:r w:rsidRPr="00070330">
                          <w:rPr>
                            <w:rFonts w:ascii="Arial Narrow" w:eastAsia="Arial Narrow" w:hAnsi="Arial Narrow" w:cs="Arial Narrow"/>
                            <w:color w:val="006BAD"/>
                            <w:sz w:val="36"/>
                            <w:szCs w:val="36"/>
                          </w:rPr>
                          <w:t>Sept 1, 2015</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A35D89"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32C29937" w14:textId="77777777" w:rsidR="00CA4872"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28284205" w:history="1">
            <w:r w:rsidR="00CA4872" w:rsidRPr="004E257D">
              <w:rPr>
                <w:rStyle w:val="Hyperlink"/>
              </w:rPr>
              <w:t>Overview</w:t>
            </w:r>
            <w:r w:rsidR="00CA4872">
              <w:rPr>
                <w:webHidden/>
              </w:rPr>
              <w:tab/>
            </w:r>
            <w:r w:rsidR="00CA4872">
              <w:rPr>
                <w:webHidden/>
              </w:rPr>
              <w:fldChar w:fldCharType="begin"/>
            </w:r>
            <w:r w:rsidR="00CA4872">
              <w:rPr>
                <w:webHidden/>
              </w:rPr>
              <w:instrText xml:space="preserve"> PAGEREF _Toc428284205 \h </w:instrText>
            </w:r>
            <w:r w:rsidR="00CA4872">
              <w:rPr>
                <w:webHidden/>
              </w:rPr>
            </w:r>
            <w:r w:rsidR="00CA4872">
              <w:rPr>
                <w:webHidden/>
              </w:rPr>
              <w:fldChar w:fldCharType="separate"/>
            </w:r>
            <w:r w:rsidR="002A6A5F">
              <w:rPr>
                <w:webHidden/>
              </w:rPr>
              <w:t>4</w:t>
            </w:r>
            <w:r w:rsidR="00CA4872">
              <w:rPr>
                <w:webHidden/>
              </w:rPr>
              <w:fldChar w:fldCharType="end"/>
            </w:r>
          </w:hyperlink>
        </w:p>
        <w:p w14:paraId="6E7C9AC2" w14:textId="77777777" w:rsidR="00CA4872" w:rsidRDefault="00A35D89">
          <w:pPr>
            <w:pStyle w:val="TOC1"/>
            <w:rPr>
              <w:rFonts w:eastAsiaTheme="minorEastAsia" w:cstheme="minorBidi"/>
              <w:b w:val="0"/>
              <w:bCs w:val="0"/>
              <w:lang w:val="en-US"/>
            </w:rPr>
          </w:pPr>
          <w:hyperlink w:anchor="_Toc428284206" w:history="1">
            <w:r w:rsidR="00CA4872" w:rsidRPr="004E257D">
              <w:rPr>
                <w:rStyle w:val="Hyperlink"/>
              </w:rPr>
              <w:t>Setup</w:t>
            </w:r>
            <w:r w:rsidR="00CA4872">
              <w:rPr>
                <w:webHidden/>
              </w:rPr>
              <w:tab/>
            </w:r>
            <w:r w:rsidR="00CA4872">
              <w:rPr>
                <w:webHidden/>
              </w:rPr>
              <w:fldChar w:fldCharType="begin"/>
            </w:r>
            <w:r w:rsidR="00CA4872">
              <w:rPr>
                <w:webHidden/>
              </w:rPr>
              <w:instrText xml:space="preserve"> PAGEREF _Toc428284206 \h </w:instrText>
            </w:r>
            <w:r w:rsidR="00CA4872">
              <w:rPr>
                <w:webHidden/>
              </w:rPr>
            </w:r>
            <w:r w:rsidR="00CA4872">
              <w:rPr>
                <w:webHidden/>
              </w:rPr>
              <w:fldChar w:fldCharType="separate"/>
            </w:r>
            <w:r w:rsidR="002A6A5F">
              <w:rPr>
                <w:webHidden/>
              </w:rPr>
              <w:t>5</w:t>
            </w:r>
            <w:r w:rsidR="00CA4872">
              <w:rPr>
                <w:webHidden/>
              </w:rPr>
              <w:fldChar w:fldCharType="end"/>
            </w:r>
          </w:hyperlink>
        </w:p>
        <w:p w14:paraId="3D4A0521" w14:textId="77777777" w:rsidR="00CA4872" w:rsidRDefault="00A35D89">
          <w:pPr>
            <w:pStyle w:val="TOC2"/>
            <w:rPr>
              <w:rFonts w:eastAsiaTheme="minorEastAsia" w:cstheme="minorBidi"/>
              <w:lang w:val="en-US"/>
            </w:rPr>
          </w:pPr>
          <w:hyperlink w:anchor="_Toc428284207" w:history="1">
            <w:r w:rsidR="00CA4872" w:rsidRPr="004E257D">
              <w:rPr>
                <w:rStyle w:val="Hyperlink"/>
              </w:rPr>
              <w:t>What Changed In 4.3</w:t>
            </w:r>
            <w:r w:rsidR="00CA4872">
              <w:rPr>
                <w:webHidden/>
              </w:rPr>
              <w:tab/>
            </w:r>
            <w:r w:rsidR="00CA4872">
              <w:rPr>
                <w:webHidden/>
              </w:rPr>
              <w:fldChar w:fldCharType="begin"/>
            </w:r>
            <w:r w:rsidR="00CA4872">
              <w:rPr>
                <w:webHidden/>
              </w:rPr>
              <w:instrText xml:space="preserve"> PAGEREF _Toc428284207 \h </w:instrText>
            </w:r>
            <w:r w:rsidR="00CA4872">
              <w:rPr>
                <w:webHidden/>
              </w:rPr>
            </w:r>
            <w:r w:rsidR="00CA4872">
              <w:rPr>
                <w:webHidden/>
              </w:rPr>
              <w:fldChar w:fldCharType="separate"/>
            </w:r>
            <w:r w:rsidR="002A6A5F">
              <w:rPr>
                <w:webHidden/>
              </w:rPr>
              <w:t>5</w:t>
            </w:r>
            <w:r w:rsidR="00CA4872">
              <w:rPr>
                <w:webHidden/>
              </w:rPr>
              <w:fldChar w:fldCharType="end"/>
            </w:r>
          </w:hyperlink>
        </w:p>
        <w:p w14:paraId="5BB3982E" w14:textId="77777777" w:rsidR="00CA4872" w:rsidRDefault="00A35D89">
          <w:pPr>
            <w:pStyle w:val="TOC2"/>
            <w:rPr>
              <w:rFonts w:eastAsiaTheme="minorEastAsia" w:cstheme="minorBidi"/>
              <w:lang w:val="en-US"/>
            </w:rPr>
          </w:pPr>
          <w:hyperlink w:anchor="_Toc428284208" w:history="1">
            <w:r w:rsidR="00CA4872" w:rsidRPr="004E257D">
              <w:rPr>
                <w:rStyle w:val="Hyperlink"/>
              </w:rPr>
              <w:t>Upgrading From 4.2</w:t>
            </w:r>
            <w:r w:rsidR="00CA4872">
              <w:rPr>
                <w:webHidden/>
              </w:rPr>
              <w:tab/>
            </w:r>
            <w:r w:rsidR="00CA4872">
              <w:rPr>
                <w:webHidden/>
              </w:rPr>
              <w:fldChar w:fldCharType="begin"/>
            </w:r>
            <w:r w:rsidR="00CA4872">
              <w:rPr>
                <w:webHidden/>
              </w:rPr>
              <w:instrText xml:space="preserve"> PAGEREF _Toc428284208 \h </w:instrText>
            </w:r>
            <w:r w:rsidR="00CA4872">
              <w:rPr>
                <w:webHidden/>
              </w:rPr>
            </w:r>
            <w:r w:rsidR="00CA4872">
              <w:rPr>
                <w:webHidden/>
              </w:rPr>
              <w:fldChar w:fldCharType="separate"/>
            </w:r>
            <w:r w:rsidR="002A6A5F">
              <w:rPr>
                <w:webHidden/>
              </w:rPr>
              <w:t>5</w:t>
            </w:r>
            <w:r w:rsidR="00CA4872">
              <w:rPr>
                <w:webHidden/>
              </w:rPr>
              <w:fldChar w:fldCharType="end"/>
            </w:r>
          </w:hyperlink>
        </w:p>
        <w:p w14:paraId="13E20AB5" w14:textId="77777777" w:rsidR="00CA4872" w:rsidRDefault="00A35D89">
          <w:pPr>
            <w:pStyle w:val="TOC2"/>
            <w:rPr>
              <w:rFonts w:eastAsiaTheme="minorEastAsia" w:cstheme="minorBidi"/>
              <w:lang w:val="en-US"/>
            </w:rPr>
          </w:pPr>
          <w:hyperlink w:anchor="_Toc428284209" w:history="1">
            <w:r w:rsidR="00CA4872" w:rsidRPr="004E257D">
              <w:rPr>
                <w:rStyle w:val="Hyperlink"/>
              </w:rPr>
              <w:t>System Requirements</w:t>
            </w:r>
            <w:r w:rsidR="00CA4872">
              <w:rPr>
                <w:webHidden/>
              </w:rPr>
              <w:tab/>
            </w:r>
            <w:r w:rsidR="00CA4872">
              <w:rPr>
                <w:webHidden/>
              </w:rPr>
              <w:fldChar w:fldCharType="begin"/>
            </w:r>
            <w:r w:rsidR="00CA4872">
              <w:rPr>
                <w:webHidden/>
              </w:rPr>
              <w:instrText xml:space="preserve"> PAGEREF _Toc428284209 \h </w:instrText>
            </w:r>
            <w:r w:rsidR="00CA4872">
              <w:rPr>
                <w:webHidden/>
              </w:rPr>
            </w:r>
            <w:r w:rsidR="00CA4872">
              <w:rPr>
                <w:webHidden/>
              </w:rPr>
              <w:fldChar w:fldCharType="separate"/>
            </w:r>
            <w:r w:rsidR="002A6A5F">
              <w:rPr>
                <w:webHidden/>
              </w:rPr>
              <w:t>5</w:t>
            </w:r>
            <w:r w:rsidR="00CA4872">
              <w:rPr>
                <w:webHidden/>
              </w:rPr>
              <w:fldChar w:fldCharType="end"/>
            </w:r>
          </w:hyperlink>
        </w:p>
        <w:p w14:paraId="61C18E1B" w14:textId="77777777" w:rsidR="00CA4872" w:rsidRDefault="00A35D89">
          <w:pPr>
            <w:pStyle w:val="TOC2"/>
            <w:rPr>
              <w:rFonts w:eastAsiaTheme="minorEastAsia" w:cstheme="minorBidi"/>
              <w:lang w:val="en-US"/>
            </w:rPr>
          </w:pPr>
          <w:hyperlink w:anchor="_Toc428284210" w:history="1">
            <w:r w:rsidR="00CA4872" w:rsidRPr="004E257D">
              <w:rPr>
                <w:rStyle w:val="Hyperlink"/>
              </w:rPr>
              <w:t>SDK Contents</w:t>
            </w:r>
            <w:r w:rsidR="00CA4872">
              <w:rPr>
                <w:webHidden/>
              </w:rPr>
              <w:tab/>
            </w:r>
            <w:r w:rsidR="00CA4872">
              <w:rPr>
                <w:webHidden/>
              </w:rPr>
              <w:fldChar w:fldCharType="begin"/>
            </w:r>
            <w:r w:rsidR="00CA4872">
              <w:rPr>
                <w:webHidden/>
              </w:rPr>
              <w:instrText xml:space="preserve"> PAGEREF _Toc428284210 \h </w:instrText>
            </w:r>
            <w:r w:rsidR="00CA4872">
              <w:rPr>
                <w:webHidden/>
              </w:rPr>
            </w:r>
            <w:r w:rsidR="00CA4872">
              <w:rPr>
                <w:webHidden/>
              </w:rPr>
              <w:fldChar w:fldCharType="separate"/>
            </w:r>
            <w:r w:rsidR="002A6A5F">
              <w:rPr>
                <w:webHidden/>
              </w:rPr>
              <w:t>6</w:t>
            </w:r>
            <w:r w:rsidR="00CA4872">
              <w:rPr>
                <w:webHidden/>
              </w:rPr>
              <w:fldChar w:fldCharType="end"/>
            </w:r>
          </w:hyperlink>
        </w:p>
        <w:p w14:paraId="59757F2B" w14:textId="77777777" w:rsidR="00CA4872" w:rsidRDefault="00A35D89">
          <w:pPr>
            <w:pStyle w:val="TOC2"/>
            <w:rPr>
              <w:rFonts w:eastAsiaTheme="minorEastAsia" w:cstheme="minorBidi"/>
              <w:lang w:val="en-US"/>
            </w:rPr>
          </w:pPr>
          <w:hyperlink w:anchor="_Toc428284211" w:history="1">
            <w:r w:rsidR="00CA4872" w:rsidRPr="004E257D">
              <w:rPr>
                <w:rStyle w:val="Hyperlink"/>
              </w:rPr>
              <w:t>Installation Guidelines</w:t>
            </w:r>
            <w:r w:rsidR="00CA4872">
              <w:rPr>
                <w:webHidden/>
              </w:rPr>
              <w:tab/>
            </w:r>
            <w:r w:rsidR="00CA4872">
              <w:rPr>
                <w:webHidden/>
              </w:rPr>
              <w:fldChar w:fldCharType="begin"/>
            </w:r>
            <w:r w:rsidR="00CA4872">
              <w:rPr>
                <w:webHidden/>
              </w:rPr>
              <w:instrText xml:space="preserve"> PAGEREF _Toc428284211 \h </w:instrText>
            </w:r>
            <w:r w:rsidR="00CA4872">
              <w:rPr>
                <w:webHidden/>
              </w:rPr>
            </w:r>
            <w:r w:rsidR="00CA4872">
              <w:rPr>
                <w:webHidden/>
              </w:rPr>
              <w:fldChar w:fldCharType="separate"/>
            </w:r>
            <w:r w:rsidR="002A6A5F">
              <w:rPr>
                <w:webHidden/>
              </w:rPr>
              <w:t>7</w:t>
            </w:r>
            <w:r w:rsidR="00CA4872">
              <w:rPr>
                <w:webHidden/>
              </w:rPr>
              <w:fldChar w:fldCharType="end"/>
            </w:r>
          </w:hyperlink>
        </w:p>
        <w:p w14:paraId="0B9C7AE7" w14:textId="77777777" w:rsidR="00CA4872" w:rsidRDefault="00A35D89">
          <w:pPr>
            <w:pStyle w:val="TOC2"/>
            <w:rPr>
              <w:rFonts w:eastAsiaTheme="minorEastAsia" w:cstheme="minorBidi"/>
              <w:lang w:val="en-US"/>
            </w:rPr>
          </w:pPr>
          <w:hyperlink w:anchor="_Toc428284212" w:history="1">
            <w:r w:rsidR="00CA4872" w:rsidRPr="004E257D">
              <w:rPr>
                <w:rStyle w:val="Hyperlink"/>
              </w:rPr>
              <w:t>Installing Pubmatic Android SDK</w:t>
            </w:r>
            <w:r w:rsidR="00CA4872">
              <w:rPr>
                <w:webHidden/>
              </w:rPr>
              <w:tab/>
            </w:r>
            <w:r w:rsidR="00CA4872">
              <w:rPr>
                <w:webHidden/>
              </w:rPr>
              <w:fldChar w:fldCharType="begin"/>
            </w:r>
            <w:r w:rsidR="00CA4872">
              <w:rPr>
                <w:webHidden/>
              </w:rPr>
              <w:instrText xml:space="preserve"> PAGEREF _Toc428284212 \h </w:instrText>
            </w:r>
            <w:r w:rsidR="00CA4872">
              <w:rPr>
                <w:webHidden/>
              </w:rPr>
            </w:r>
            <w:r w:rsidR="00CA4872">
              <w:rPr>
                <w:webHidden/>
              </w:rPr>
              <w:fldChar w:fldCharType="separate"/>
            </w:r>
            <w:r w:rsidR="002A6A5F">
              <w:rPr>
                <w:webHidden/>
              </w:rPr>
              <w:t>7</w:t>
            </w:r>
            <w:r w:rsidR="00CA4872">
              <w:rPr>
                <w:webHidden/>
              </w:rPr>
              <w:fldChar w:fldCharType="end"/>
            </w:r>
          </w:hyperlink>
        </w:p>
        <w:p w14:paraId="0D23A113" w14:textId="77777777" w:rsidR="00CA4872" w:rsidRDefault="00A35D89">
          <w:pPr>
            <w:pStyle w:val="TOC1"/>
            <w:rPr>
              <w:rFonts w:eastAsiaTheme="minorEastAsia" w:cstheme="minorBidi"/>
              <w:b w:val="0"/>
              <w:bCs w:val="0"/>
              <w:lang w:val="en-US"/>
            </w:rPr>
          </w:pPr>
          <w:hyperlink w:anchor="_Toc428284213" w:history="1">
            <w:r w:rsidR="00CA4872" w:rsidRPr="004E257D">
              <w:rPr>
                <w:rStyle w:val="Hyperlink"/>
                <w:kern w:val="28"/>
              </w:rPr>
              <w:t>Getting Started with Development</w:t>
            </w:r>
            <w:r w:rsidR="00CA4872">
              <w:rPr>
                <w:webHidden/>
              </w:rPr>
              <w:tab/>
            </w:r>
            <w:r w:rsidR="00CA4872">
              <w:rPr>
                <w:webHidden/>
              </w:rPr>
              <w:fldChar w:fldCharType="begin"/>
            </w:r>
            <w:r w:rsidR="00CA4872">
              <w:rPr>
                <w:webHidden/>
              </w:rPr>
              <w:instrText xml:space="preserve"> PAGEREF _Toc428284213 \h </w:instrText>
            </w:r>
            <w:r w:rsidR="00CA4872">
              <w:rPr>
                <w:webHidden/>
              </w:rPr>
            </w:r>
            <w:r w:rsidR="00CA4872">
              <w:rPr>
                <w:webHidden/>
              </w:rPr>
              <w:fldChar w:fldCharType="separate"/>
            </w:r>
            <w:r w:rsidR="002A6A5F">
              <w:rPr>
                <w:webHidden/>
              </w:rPr>
              <w:t>11</w:t>
            </w:r>
            <w:r w:rsidR="00CA4872">
              <w:rPr>
                <w:webHidden/>
              </w:rPr>
              <w:fldChar w:fldCharType="end"/>
            </w:r>
          </w:hyperlink>
        </w:p>
        <w:p w14:paraId="2AE70F60" w14:textId="77777777" w:rsidR="00CA4872" w:rsidRDefault="00A35D89">
          <w:pPr>
            <w:pStyle w:val="TOC2"/>
            <w:rPr>
              <w:rFonts w:eastAsiaTheme="minorEastAsia" w:cstheme="minorBidi"/>
              <w:lang w:val="en-US"/>
            </w:rPr>
          </w:pPr>
          <w:hyperlink w:anchor="_Toc428284214" w:history="1">
            <w:r w:rsidR="00CA4872" w:rsidRPr="004E257D">
              <w:rPr>
                <w:rStyle w:val="Hyperlink"/>
              </w:rPr>
              <w:t>User Interface / Layout (Design)</w:t>
            </w:r>
            <w:r w:rsidR="00CA4872">
              <w:rPr>
                <w:webHidden/>
              </w:rPr>
              <w:tab/>
            </w:r>
            <w:r w:rsidR="00CA4872">
              <w:rPr>
                <w:webHidden/>
              </w:rPr>
              <w:fldChar w:fldCharType="begin"/>
            </w:r>
            <w:r w:rsidR="00CA4872">
              <w:rPr>
                <w:webHidden/>
              </w:rPr>
              <w:instrText xml:space="preserve"> PAGEREF _Toc428284214 \h </w:instrText>
            </w:r>
            <w:r w:rsidR="00CA4872">
              <w:rPr>
                <w:webHidden/>
              </w:rPr>
            </w:r>
            <w:r w:rsidR="00CA4872">
              <w:rPr>
                <w:webHidden/>
              </w:rPr>
              <w:fldChar w:fldCharType="separate"/>
            </w:r>
            <w:r w:rsidR="002A6A5F">
              <w:rPr>
                <w:webHidden/>
              </w:rPr>
              <w:t>11</w:t>
            </w:r>
            <w:r w:rsidR="00CA4872">
              <w:rPr>
                <w:webHidden/>
              </w:rPr>
              <w:fldChar w:fldCharType="end"/>
            </w:r>
          </w:hyperlink>
        </w:p>
        <w:p w14:paraId="7D459590" w14:textId="77777777" w:rsidR="00CA4872" w:rsidRDefault="00A35D89">
          <w:pPr>
            <w:pStyle w:val="TOC2"/>
            <w:rPr>
              <w:rFonts w:eastAsiaTheme="minorEastAsia" w:cstheme="minorBidi"/>
              <w:lang w:val="en-US"/>
            </w:rPr>
          </w:pPr>
          <w:hyperlink w:anchor="_Toc428284215" w:history="1">
            <w:r w:rsidR="00CA4872" w:rsidRPr="004E257D">
              <w:rPr>
                <w:rStyle w:val="Hyperlink"/>
              </w:rPr>
              <w:t>Creating Banner Ad View</w:t>
            </w:r>
            <w:r w:rsidR="00CA4872">
              <w:rPr>
                <w:webHidden/>
              </w:rPr>
              <w:tab/>
            </w:r>
            <w:r w:rsidR="00CA4872">
              <w:rPr>
                <w:webHidden/>
              </w:rPr>
              <w:fldChar w:fldCharType="begin"/>
            </w:r>
            <w:r w:rsidR="00CA4872">
              <w:rPr>
                <w:webHidden/>
              </w:rPr>
              <w:instrText xml:space="preserve"> PAGEREF _Toc428284215 \h </w:instrText>
            </w:r>
            <w:r w:rsidR="00CA4872">
              <w:rPr>
                <w:webHidden/>
              </w:rPr>
            </w:r>
            <w:r w:rsidR="00CA4872">
              <w:rPr>
                <w:webHidden/>
              </w:rPr>
              <w:fldChar w:fldCharType="separate"/>
            </w:r>
            <w:r w:rsidR="002A6A5F">
              <w:rPr>
                <w:webHidden/>
              </w:rPr>
              <w:t>13</w:t>
            </w:r>
            <w:r w:rsidR="00CA4872">
              <w:rPr>
                <w:webHidden/>
              </w:rPr>
              <w:fldChar w:fldCharType="end"/>
            </w:r>
          </w:hyperlink>
        </w:p>
        <w:p w14:paraId="71879E49"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16" w:history="1">
            <w:r w:rsidR="00CA4872" w:rsidRPr="008A168F">
              <w:rPr>
                <w:rStyle w:val="Hyperlink"/>
                <w:b/>
                <w:sz w:val="16"/>
                <w:szCs w:val="16"/>
              </w:rPr>
              <w:t>1.</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Layout Based Ad View Creation</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_Toc428284216 \h </w:instrText>
            </w:r>
            <w:r w:rsidR="00CA4872" w:rsidRPr="008A168F">
              <w:rPr>
                <w:webHidden/>
                <w:sz w:val="16"/>
                <w:szCs w:val="16"/>
              </w:rPr>
            </w:r>
            <w:r w:rsidR="00CA4872" w:rsidRPr="008A168F">
              <w:rPr>
                <w:webHidden/>
                <w:sz w:val="16"/>
                <w:szCs w:val="16"/>
              </w:rPr>
              <w:fldChar w:fldCharType="separate"/>
            </w:r>
            <w:r w:rsidR="002A6A5F">
              <w:rPr>
                <w:webHidden/>
                <w:sz w:val="16"/>
                <w:szCs w:val="16"/>
              </w:rPr>
              <w:t>13</w:t>
            </w:r>
            <w:r w:rsidR="00CA4872" w:rsidRPr="008A168F">
              <w:rPr>
                <w:webHidden/>
                <w:sz w:val="16"/>
                <w:szCs w:val="16"/>
              </w:rPr>
              <w:fldChar w:fldCharType="end"/>
            </w:r>
          </w:hyperlink>
        </w:p>
        <w:p w14:paraId="7AD042CA"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17" w:history="1">
            <w:r w:rsidR="00CA4872" w:rsidRPr="008A168F">
              <w:rPr>
                <w:rStyle w:val="Hyperlink"/>
                <w:b/>
                <w:sz w:val="16"/>
                <w:szCs w:val="16"/>
              </w:rPr>
              <w:t>2.</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Code Based Ad View Creation</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_Toc428284217 \h </w:instrText>
            </w:r>
            <w:r w:rsidR="00CA4872" w:rsidRPr="008A168F">
              <w:rPr>
                <w:webHidden/>
                <w:sz w:val="16"/>
                <w:szCs w:val="16"/>
              </w:rPr>
            </w:r>
            <w:r w:rsidR="00CA4872" w:rsidRPr="008A168F">
              <w:rPr>
                <w:webHidden/>
                <w:sz w:val="16"/>
                <w:szCs w:val="16"/>
              </w:rPr>
              <w:fldChar w:fldCharType="separate"/>
            </w:r>
            <w:r w:rsidR="002A6A5F">
              <w:rPr>
                <w:webHidden/>
                <w:sz w:val="16"/>
                <w:szCs w:val="16"/>
              </w:rPr>
              <w:t>14</w:t>
            </w:r>
            <w:r w:rsidR="00CA4872" w:rsidRPr="008A168F">
              <w:rPr>
                <w:webHidden/>
                <w:sz w:val="16"/>
                <w:szCs w:val="16"/>
              </w:rPr>
              <w:fldChar w:fldCharType="end"/>
            </w:r>
          </w:hyperlink>
        </w:p>
        <w:p w14:paraId="229F2B5B"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18" w:history="1">
            <w:r w:rsidR="00CA4872" w:rsidRPr="008A168F">
              <w:rPr>
                <w:rStyle w:val="Hyperlink"/>
                <w:b/>
                <w:sz w:val="16"/>
                <w:szCs w:val="16"/>
              </w:rPr>
              <w:t>3.</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Displaying Ad View</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_Toc428284218 \h </w:instrText>
            </w:r>
            <w:r w:rsidR="00CA4872" w:rsidRPr="008A168F">
              <w:rPr>
                <w:webHidden/>
                <w:sz w:val="16"/>
                <w:szCs w:val="16"/>
              </w:rPr>
            </w:r>
            <w:r w:rsidR="00CA4872" w:rsidRPr="008A168F">
              <w:rPr>
                <w:webHidden/>
                <w:sz w:val="16"/>
                <w:szCs w:val="16"/>
              </w:rPr>
              <w:fldChar w:fldCharType="separate"/>
            </w:r>
            <w:r w:rsidR="002A6A5F">
              <w:rPr>
                <w:webHidden/>
                <w:sz w:val="16"/>
                <w:szCs w:val="16"/>
              </w:rPr>
              <w:t>15</w:t>
            </w:r>
            <w:r w:rsidR="00CA4872" w:rsidRPr="008A168F">
              <w:rPr>
                <w:webHidden/>
                <w:sz w:val="16"/>
                <w:szCs w:val="16"/>
              </w:rPr>
              <w:fldChar w:fldCharType="end"/>
            </w:r>
          </w:hyperlink>
        </w:p>
        <w:p w14:paraId="4F4F1228"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19" w:history="1">
            <w:r w:rsidR="00CA4872" w:rsidRPr="008A168F">
              <w:rPr>
                <w:rStyle w:val="Hyperlink"/>
                <w:b/>
                <w:sz w:val="16"/>
                <w:szCs w:val="16"/>
              </w:rPr>
              <w:t>4.</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Getting Initial Ad View Content</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_Toc428284219 \h </w:instrText>
            </w:r>
            <w:r w:rsidR="00CA4872" w:rsidRPr="008A168F">
              <w:rPr>
                <w:webHidden/>
                <w:sz w:val="16"/>
                <w:szCs w:val="16"/>
              </w:rPr>
            </w:r>
            <w:r w:rsidR="00CA4872" w:rsidRPr="008A168F">
              <w:rPr>
                <w:webHidden/>
                <w:sz w:val="16"/>
                <w:szCs w:val="16"/>
              </w:rPr>
              <w:fldChar w:fldCharType="separate"/>
            </w:r>
            <w:r w:rsidR="002A6A5F">
              <w:rPr>
                <w:webHidden/>
                <w:sz w:val="16"/>
                <w:szCs w:val="16"/>
              </w:rPr>
              <w:t>15</w:t>
            </w:r>
            <w:r w:rsidR="00CA4872" w:rsidRPr="008A168F">
              <w:rPr>
                <w:webHidden/>
                <w:sz w:val="16"/>
                <w:szCs w:val="16"/>
              </w:rPr>
              <w:fldChar w:fldCharType="end"/>
            </w:r>
          </w:hyperlink>
        </w:p>
        <w:p w14:paraId="2778690A" w14:textId="77777777" w:rsidR="00CA4872" w:rsidRDefault="00A35D89">
          <w:pPr>
            <w:pStyle w:val="TOC2"/>
            <w:rPr>
              <w:rFonts w:eastAsiaTheme="minorEastAsia" w:cstheme="minorBidi"/>
              <w:lang w:val="en-US"/>
            </w:rPr>
          </w:pPr>
          <w:hyperlink w:anchor="_Toc428284220" w:history="1">
            <w:r w:rsidR="00CA4872" w:rsidRPr="004E257D">
              <w:rPr>
                <w:rStyle w:val="Hyperlink"/>
              </w:rPr>
              <w:t>Using Mediation for Banner ad serving</w:t>
            </w:r>
            <w:r w:rsidR="00CA4872">
              <w:rPr>
                <w:webHidden/>
              </w:rPr>
              <w:tab/>
            </w:r>
            <w:r w:rsidR="00CA4872">
              <w:rPr>
                <w:webHidden/>
              </w:rPr>
              <w:fldChar w:fldCharType="begin"/>
            </w:r>
            <w:r w:rsidR="00CA4872">
              <w:rPr>
                <w:webHidden/>
              </w:rPr>
              <w:instrText xml:space="preserve"> PAGEREF _Toc428284220 \h </w:instrText>
            </w:r>
            <w:r w:rsidR="00CA4872">
              <w:rPr>
                <w:webHidden/>
              </w:rPr>
            </w:r>
            <w:r w:rsidR="00CA4872">
              <w:rPr>
                <w:webHidden/>
              </w:rPr>
              <w:fldChar w:fldCharType="separate"/>
            </w:r>
            <w:r w:rsidR="002A6A5F">
              <w:rPr>
                <w:webHidden/>
              </w:rPr>
              <w:t>15</w:t>
            </w:r>
            <w:r w:rsidR="00CA4872">
              <w:rPr>
                <w:webHidden/>
              </w:rPr>
              <w:fldChar w:fldCharType="end"/>
            </w:r>
          </w:hyperlink>
        </w:p>
        <w:p w14:paraId="51627CAC" w14:textId="77777777" w:rsidR="00CA4872" w:rsidRDefault="00A35D89">
          <w:pPr>
            <w:pStyle w:val="TOC2"/>
            <w:rPr>
              <w:rFonts w:eastAsiaTheme="minorEastAsia" w:cstheme="minorBidi"/>
              <w:lang w:val="en-US"/>
            </w:rPr>
          </w:pPr>
          <w:hyperlink w:anchor="_Toc428284221" w:history="1">
            <w:r w:rsidR="00CA4872" w:rsidRPr="004E257D">
              <w:rPr>
                <w:rStyle w:val="Hyperlink"/>
              </w:rPr>
              <w:t>Creating Interstitial Ad View</w:t>
            </w:r>
            <w:r w:rsidR="00CA4872">
              <w:rPr>
                <w:webHidden/>
              </w:rPr>
              <w:tab/>
            </w:r>
            <w:r w:rsidR="00CA4872">
              <w:rPr>
                <w:webHidden/>
              </w:rPr>
              <w:fldChar w:fldCharType="begin"/>
            </w:r>
            <w:r w:rsidR="00CA4872">
              <w:rPr>
                <w:webHidden/>
              </w:rPr>
              <w:instrText xml:space="preserve"> PAGEREF _Toc428284221 \h </w:instrText>
            </w:r>
            <w:r w:rsidR="00CA4872">
              <w:rPr>
                <w:webHidden/>
              </w:rPr>
            </w:r>
            <w:r w:rsidR="00CA4872">
              <w:rPr>
                <w:webHidden/>
              </w:rPr>
              <w:fldChar w:fldCharType="separate"/>
            </w:r>
            <w:r w:rsidR="002A6A5F">
              <w:rPr>
                <w:webHidden/>
              </w:rPr>
              <w:t>17</w:t>
            </w:r>
            <w:r w:rsidR="00CA4872">
              <w:rPr>
                <w:webHidden/>
              </w:rPr>
              <w:fldChar w:fldCharType="end"/>
            </w:r>
          </w:hyperlink>
        </w:p>
        <w:p w14:paraId="4A55BCBB" w14:textId="77777777" w:rsidR="00CA4872" w:rsidRDefault="00A35D89">
          <w:pPr>
            <w:pStyle w:val="TOC2"/>
            <w:rPr>
              <w:rFonts w:eastAsiaTheme="minorEastAsia" w:cstheme="minorBidi"/>
              <w:lang w:val="en-US"/>
            </w:rPr>
          </w:pPr>
          <w:hyperlink w:anchor="_Toc428284222" w:history="1">
            <w:r w:rsidR="00CA4872" w:rsidRPr="004E257D">
              <w:rPr>
                <w:rStyle w:val="Hyperlink"/>
              </w:rPr>
              <w:t>Handling Rotation Changes for Banner ads</w:t>
            </w:r>
            <w:r w:rsidR="00CA4872">
              <w:rPr>
                <w:webHidden/>
              </w:rPr>
              <w:tab/>
            </w:r>
            <w:r w:rsidR="00CA4872">
              <w:rPr>
                <w:webHidden/>
              </w:rPr>
              <w:fldChar w:fldCharType="begin"/>
            </w:r>
            <w:r w:rsidR="00CA4872">
              <w:rPr>
                <w:webHidden/>
              </w:rPr>
              <w:instrText xml:space="preserve"> PAGEREF _Toc428284222 \h </w:instrText>
            </w:r>
            <w:r w:rsidR="00CA4872">
              <w:rPr>
                <w:webHidden/>
              </w:rPr>
            </w:r>
            <w:r w:rsidR="00CA4872">
              <w:rPr>
                <w:webHidden/>
              </w:rPr>
              <w:fldChar w:fldCharType="separate"/>
            </w:r>
            <w:r w:rsidR="002A6A5F">
              <w:rPr>
                <w:webHidden/>
              </w:rPr>
              <w:t>19</w:t>
            </w:r>
            <w:r w:rsidR="00CA4872">
              <w:rPr>
                <w:webHidden/>
              </w:rPr>
              <w:fldChar w:fldCharType="end"/>
            </w:r>
          </w:hyperlink>
        </w:p>
        <w:p w14:paraId="56364180" w14:textId="77777777" w:rsidR="00CA4872" w:rsidRDefault="00A35D89">
          <w:pPr>
            <w:pStyle w:val="TOC2"/>
            <w:rPr>
              <w:rFonts w:eastAsiaTheme="minorEastAsia" w:cstheme="minorBidi"/>
              <w:lang w:val="en-US"/>
            </w:rPr>
          </w:pPr>
          <w:hyperlink w:anchor="_Toc428284223" w:history="1">
            <w:r w:rsidR="00CA4872" w:rsidRPr="004E257D">
              <w:rPr>
                <w:rStyle w:val="Hyperlink"/>
              </w:rPr>
              <w:t>Detecting Ad Load Failures</w:t>
            </w:r>
            <w:r w:rsidR="00CA4872">
              <w:rPr>
                <w:webHidden/>
              </w:rPr>
              <w:tab/>
            </w:r>
            <w:r w:rsidR="00CA4872">
              <w:rPr>
                <w:webHidden/>
              </w:rPr>
              <w:fldChar w:fldCharType="begin"/>
            </w:r>
            <w:r w:rsidR="00CA4872">
              <w:rPr>
                <w:webHidden/>
              </w:rPr>
              <w:instrText xml:space="preserve"> PAGEREF _Toc428284223 \h </w:instrText>
            </w:r>
            <w:r w:rsidR="00CA4872">
              <w:rPr>
                <w:webHidden/>
              </w:rPr>
            </w:r>
            <w:r w:rsidR="00CA4872">
              <w:rPr>
                <w:webHidden/>
              </w:rPr>
              <w:fldChar w:fldCharType="separate"/>
            </w:r>
            <w:r w:rsidR="002A6A5F">
              <w:rPr>
                <w:webHidden/>
              </w:rPr>
              <w:t>20</w:t>
            </w:r>
            <w:r w:rsidR="00CA4872">
              <w:rPr>
                <w:webHidden/>
              </w:rPr>
              <w:fldChar w:fldCharType="end"/>
            </w:r>
          </w:hyperlink>
        </w:p>
        <w:p w14:paraId="7A7BB718" w14:textId="77777777" w:rsidR="00CA4872" w:rsidRDefault="00A35D89">
          <w:pPr>
            <w:pStyle w:val="TOC2"/>
            <w:rPr>
              <w:rFonts w:eastAsiaTheme="minorEastAsia" w:cstheme="minorBidi"/>
              <w:lang w:val="en-US"/>
            </w:rPr>
          </w:pPr>
          <w:hyperlink w:anchor="_Toc428284224" w:history="1">
            <w:r w:rsidR="00CA4872" w:rsidRPr="004E257D">
              <w:rPr>
                <w:rStyle w:val="Hyperlink"/>
              </w:rPr>
              <w:t>Native Ads Integration</w:t>
            </w:r>
            <w:r w:rsidR="00CA4872">
              <w:rPr>
                <w:webHidden/>
              </w:rPr>
              <w:tab/>
            </w:r>
            <w:r w:rsidR="00CA4872">
              <w:rPr>
                <w:webHidden/>
              </w:rPr>
              <w:fldChar w:fldCharType="begin"/>
            </w:r>
            <w:r w:rsidR="00CA4872">
              <w:rPr>
                <w:webHidden/>
              </w:rPr>
              <w:instrText xml:space="preserve"> PAGEREF _Toc428284224 \h </w:instrText>
            </w:r>
            <w:r w:rsidR="00CA4872">
              <w:rPr>
                <w:webHidden/>
              </w:rPr>
            </w:r>
            <w:r w:rsidR="00CA4872">
              <w:rPr>
                <w:webHidden/>
              </w:rPr>
              <w:fldChar w:fldCharType="separate"/>
            </w:r>
            <w:r w:rsidR="002A6A5F">
              <w:rPr>
                <w:webHidden/>
              </w:rPr>
              <w:t>22</w:t>
            </w:r>
            <w:r w:rsidR="00CA4872">
              <w:rPr>
                <w:webHidden/>
              </w:rPr>
              <w:fldChar w:fldCharType="end"/>
            </w:r>
          </w:hyperlink>
        </w:p>
        <w:p w14:paraId="772C0DA0"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25" w:history="1">
            <w:r w:rsidR="00CA4872" w:rsidRPr="008A168F">
              <w:rPr>
                <w:rStyle w:val="Hyperlink"/>
                <w:b/>
                <w:sz w:val="16"/>
                <w:szCs w:val="16"/>
              </w:rPr>
              <w:t>1.</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Initialize MASTNativeAd</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_Toc428284225 \h </w:instrText>
            </w:r>
            <w:r w:rsidR="00CA4872" w:rsidRPr="008A168F">
              <w:rPr>
                <w:webHidden/>
                <w:sz w:val="16"/>
                <w:szCs w:val="16"/>
              </w:rPr>
            </w:r>
            <w:r w:rsidR="00CA4872" w:rsidRPr="008A168F">
              <w:rPr>
                <w:webHidden/>
                <w:sz w:val="16"/>
                <w:szCs w:val="16"/>
              </w:rPr>
              <w:fldChar w:fldCharType="separate"/>
            </w:r>
            <w:r w:rsidR="002A6A5F">
              <w:rPr>
                <w:webHidden/>
                <w:sz w:val="16"/>
                <w:szCs w:val="16"/>
              </w:rPr>
              <w:t>22</w:t>
            </w:r>
            <w:r w:rsidR="00CA4872" w:rsidRPr="008A168F">
              <w:rPr>
                <w:webHidden/>
                <w:sz w:val="16"/>
                <w:szCs w:val="16"/>
              </w:rPr>
              <w:fldChar w:fldCharType="end"/>
            </w:r>
          </w:hyperlink>
        </w:p>
        <w:p w14:paraId="7013A158"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26" w:history="1">
            <w:r w:rsidR="00CA4872" w:rsidRPr="008A168F">
              <w:rPr>
                <w:rStyle w:val="Hyperlink"/>
                <w:b/>
                <w:sz w:val="16"/>
                <w:szCs w:val="16"/>
              </w:rPr>
              <w:t>2.</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Request for native assets</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_Toc428284226 \h </w:instrText>
            </w:r>
            <w:r w:rsidR="00CA4872" w:rsidRPr="008A168F">
              <w:rPr>
                <w:webHidden/>
                <w:sz w:val="16"/>
                <w:szCs w:val="16"/>
              </w:rPr>
            </w:r>
            <w:r w:rsidR="00CA4872" w:rsidRPr="008A168F">
              <w:rPr>
                <w:webHidden/>
                <w:sz w:val="16"/>
                <w:szCs w:val="16"/>
              </w:rPr>
              <w:fldChar w:fldCharType="separate"/>
            </w:r>
            <w:r w:rsidR="002A6A5F">
              <w:rPr>
                <w:webHidden/>
                <w:sz w:val="16"/>
                <w:szCs w:val="16"/>
              </w:rPr>
              <w:t>22</w:t>
            </w:r>
            <w:r w:rsidR="00CA4872" w:rsidRPr="008A168F">
              <w:rPr>
                <w:webHidden/>
                <w:sz w:val="16"/>
                <w:szCs w:val="16"/>
              </w:rPr>
              <w:fldChar w:fldCharType="end"/>
            </w:r>
          </w:hyperlink>
        </w:p>
        <w:p w14:paraId="3C218E4D"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27" w:history="1">
            <w:r w:rsidR="00CA4872" w:rsidRPr="008A168F">
              <w:rPr>
                <w:rStyle w:val="Hyperlink"/>
                <w:b/>
                <w:sz w:val="16"/>
                <w:szCs w:val="16"/>
              </w:rPr>
              <w:t>3.</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Make the ad request</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_Toc428284227 \h </w:instrText>
            </w:r>
            <w:r w:rsidR="00CA4872" w:rsidRPr="008A168F">
              <w:rPr>
                <w:webHidden/>
                <w:sz w:val="16"/>
                <w:szCs w:val="16"/>
              </w:rPr>
            </w:r>
            <w:r w:rsidR="00CA4872" w:rsidRPr="008A168F">
              <w:rPr>
                <w:webHidden/>
                <w:sz w:val="16"/>
                <w:szCs w:val="16"/>
              </w:rPr>
              <w:fldChar w:fldCharType="separate"/>
            </w:r>
            <w:r w:rsidR="002A6A5F">
              <w:rPr>
                <w:webHidden/>
                <w:sz w:val="16"/>
                <w:szCs w:val="16"/>
              </w:rPr>
              <w:t>23</w:t>
            </w:r>
            <w:r w:rsidR="00CA4872" w:rsidRPr="008A168F">
              <w:rPr>
                <w:webHidden/>
                <w:sz w:val="16"/>
                <w:szCs w:val="16"/>
              </w:rPr>
              <w:fldChar w:fldCharType="end"/>
            </w:r>
          </w:hyperlink>
        </w:p>
        <w:p w14:paraId="6E5CF803"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28" w:history="1">
            <w:r w:rsidR="00CA4872" w:rsidRPr="008A168F">
              <w:rPr>
                <w:rStyle w:val="Hyperlink"/>
                <w:b/>
                <w:sz w:val="16"/>
                <w:szCs w:val="16"/>
              </w:rPr>
              <w:t>4.</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Receiving Notification from MASTNativeAd</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_Toc428284228 \h </w:instrText>
            </w:r>
            <w:r w:rsidR="00CA4872" w:rsidRPr="008A168F">
              <w:rPr>
                <w:webHidden/>
                <w:sz w:val="16"/>
                <w:szCs w:val="16"/>
              </w:rPr>
            </w:r>
            <w:r w:rsidR="00CA4872" w:rsidRPr="008A168F">
              <w:rPr>
                <w:webHidden/>
                <w:sz w:val="16"/>
                <w:szCs w:val="16"/>
              </w:rPr>
              <w:fldChar w:fldCharType="separate"/>
            </w:r>
            <w:r w:rsidR="002A6A5F">
              <w:rPr>
                <w:webHidden/>
                <w:sz w:val="16"/>
                <w:szCs w:val="16"/>
              </w:rPr>
              <w:t>23</w:t>
            </w:r>
            <w:r w:rsidR="00CA4872" w:rsidRPr="008A168F">
              <w:rPr>
                <w:webHidden/>
                <w:sz w:val="16"/>
                <w:szCs w:val="16"/>
              </w:rPr>
              <w:fldChar w:fldCharType="end"/>
            </w:r>
          </w:hyperlink>
        </w:p>
        <w:p w14:paraId="7FA37556"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29" w:history="1">
            <w:r w:rsidR="00CA4872" w:rsidRPr="008A168F">
              <w:rPr>
                <w:rStyle w:val="Hyperlink"/>
                <w:b/>
                <w:sz w:val="16"/>
                <w:szCs w:val="16"/>
              </w:rPr>
              <w:t>5.</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Rendering native ad response assets:</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_Toc428284229 \h </w:instrText>
            </w:r>
            <w:r w:rsidR="00CA4872" w:rsidRPr="008A168F">
              <w:rPr>
                <w:webHidden/>
                <w:sz w:val="16"/>
                <w:szCs w:val="16"/>
              </w:rPr>
            </w:r>
            <w:r w:rsidR="00CA4872" w:rsidRPr="008A168F">
              <w:rPr>
                <w:webHidden/>
                <w:sz w:val="16"/>
                <w:szCs w:val="16"/>
              </w:rPr>
              <w:fldChar w:fldCharType="separate"/>
            </w:r>
            <w:r w:rsidR="002A6A5F">
              <w:rPr>
                <w:webHidden/>
                <w:sz w:val="16"/>
                <w:szCs w:val="16"/>
              </w:rPr>
              <w:t>23</w:t>
            </w:r>
            <w:r w:rsidR="00CA4872" w:rsidRPr="008A168F">
              <w:rPr>
                <w:webHidden/>
                <w:sz w:val="16"/>
                <w:szCs w:val="16"/>
              </w:rPr>
              <w:fldChar w:fldCharType="end"/>
            </w:r>
          </w:hyperlink>
        </w:p>
        <w:p w14:paraId="3CD953F6"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30" w:history="1">
            <w:r w:rsidR="00CA4872" w:rsidRPr="008A168F">
              <w:rPr>
                <w:rStyle w:val="Hyperlink"/>
                <w:b/>
                <w:sz w:val="16"/>
                <w:szCs w:val="16"/>
              </w:rPr>
              <w:t>6.</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Track view for interactions</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_Toc428284230 \h </w:instrText>
            </w:r>
            <w:r w:rsidR="00CA4872" w:rsidRPr="008A168F">
              <w:rPr>
                <w:webHidden/>
                <w:sz w:val="16"/>
                <w:szCs w:val="16"/>
              </w:rPr>
            </w:r>
            <w:r w:rsidR="00CA4872" w:rsidRPr="008A168F">
              <w:rPr>
                <w:webHidden/>
                <w:sz w:val="16"/>
                <w:szCs w:val="16"/>
              </w:rPr>
              <w:fldChar w:fldCharType="separate"/>
            </w:r>
            <w:r w:rsidR="002A6A5F">
              <w:rPr>
                <w:webHidden/>
                <w:sz w:val="16"/>
                <w:szCs w:val="16"/>
              </w:rPr>
              <w:t>25</w:t>
            </w:r>
            <w:r w:rsidR="00CA4872" w:rsidRPr="008A168F">
              <w:rPr>
                <w:webHidden/>
                <w:sz w:val="16"/>
                <w:szCs w:val="16"/>
              </w:rPr>
              <w:fldChar w:fldCharType="end"/>
            </w:r>
          </w:hyperlink>
        </w:p>
        <w:p w14:paraId="7876D79C"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31" w:history="1">
            <w:r w:rsidR="00CA4872" w:rsidRPr="008A168F">
              <w:rPr>
                <w:rStyle w:val="Hyperlink"/>
                <w:b/>
                <w:sz w:val="16"/>
                <w:szCs w:val="16"/>
              </w:rPr>
              <w:t>7.</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Using Js tracker</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_Toc428284231 \h </w:instrText>
            </w:r>
            <w:r w:rsidR="00CA4872" w:rsidRPr="008A168F">
              <w:rPr>
                <w:webHidden/>
                <w:sz w:val="16"/>
                <w:szCs w:val="16"/>
              </w:rPr>
            </w:r>
            <w:r w:rsidR="00CA4872" w:rsidRPr="008A168F">
              <w:rPr>
                <w:webHidden/>
                <w:sz w:val="16"/>
                <w:szCs w:val="16"/>
              </w:rPr>
              <w:fldChar w:fldCharType="separate"/>
            </w:r>
            <w:r w:rsidR="002A6A5F">
              <w:rPr>
                <w:webHidden/>
                <w:sz w:val="16"/>
                <w:szCs w:val="16"/>
              </w:rPr>
              <w:t>26</w:t>
            </w:r>
            <w:r w:rsidR="00CA4872" w:rsidRPr="008A168F">
              <w:rPr>
                <w:webHidden/>
                <w:sz w:val="16"/>
                <w:szCs w:val="16"/>
              </w:rPr>
              <w:fldChar w:fldCharType="end"/>
            </w:r>
          </w:hyperlink>
        </w:p>
        <w:p w14:paraId="023A744F" w14:textId="77777777" w:rsidR="00CA4872" w:rsidRPr="008A168F" w:rsidRDefault="00A35D89">
          <w:pPr>
            <w:pStyle w:val="TOC3"/>
            <w:rPr>
              <w:rFonts w:asciiTheme="minorHAnsi" w:eastAsiaTheme="minorEastAsia" w:hAnsiTheme="minorHAnsi" w:cstheme="minorBidi"/>
              <w:bCs w:val="0"/>
              <w:i w:val="0"/>
              <w:sz w:val="16"/>
              <w:szCs w:val="16"/>
              <w:lang w:val="en-US"/>
            </w:rPr>
          </w:pPr>
          <w:hyperlink w:anchor="_Toc428284232" w:history="1">
            <w:r w:rsidR="00CA4872" w:rsidRPr="008A168F">
              <w:rPr>
                <w:rStyle w:val="Hyperlink"/>
                <w:b/>
                <w:sz w:val="16"/>
                <w:szCs w:val="16"/>
              </w:rPr>
              <w:t>8.</w:t>
            </w:r>
            <w:r w:rsidR="00CA4872" w:rsidRPr="008A168F">
              <w:rPr>
                <w:rFonts w:asciiTheme="minorHAnsi" w:eastAsiaTheme="minorEastAsia" w:hAnsiTheme="minorHAnsi" w:cstheme="minorBidi"/>
                <w:bCs w:val="0"/>
                <w:i w:val="0"/>
                <w:sz w:val="16"/>
                <w:szCs w:val="16"/>
                <w:lang w:val="en-US"/>
              </w:rPr>
              <w:tab/>
            </w:r>
            <w:r w:rsidR="00CA4872" w:rsidRPr="008A168F">
              <w:rPr>
                <w:rStyle w:val="Hyperlink"/>
                <w:b/>
                <w:sz w:val="16"/>
                <w:szCs w:val="16"/>
              </w:rPr>
              <w:t>Deallocating MASTNativeAd</w:t>
            </w:r>
            <w:r w:rsidR="00CA4872" w:rsidRPr="008A168F">
              <w:rPr>
                <w:webHidden/>
                <w:sz w:val="16"/>
                <w:szCs w:val="16"/>
              </w:rPr>
              <w:tab/>
            </w:r>
            <w:r w:rsidR="00CA4872" w:rsidRPr="008A168F">
              <w:rPr>
                <w:webHidden/>
                <w:sz w:val="16"/>
                <w:szCs w:val="16"/>
              </w:rPr>
              <w:fldChar w:fldCharType="begin"/>
            </w:r>
            <w:r w:rsidR="00CA4872" w:rsidRPr="008A168F">
              <w:rPr>
                <w:webHidden/>
                <w:sz w:val="16"/>
                <w:szCs w:val="16"/>
              </w:rPr>
              <w:instrText xml:space="preserve"> PAGEREF _Toc428284232 \h </w:instrText>
            </w:r>
            <w:r w:rsidR="00CA4872" w:rsidRPr="008A168F">
              <w:rPr>
                <w:webHidden/>
                <w:sz w:val="16"/>
                <w:szCs w:val="16"/>
              </w:rPr>
            </w:r>
            <w:r w:rsidR="00CA4872" w:rsidRPr="008A168F">
              <w:rPr>
                <w:webHidden/>
                <w:sz w:val="16"/>
                <w:szCs w:val="16"/>
              </w:rPr>
              <w:fldChar w:fldCharType="separate"/>
            </w:r>
            <w:r w:rsidR="002A6A5F">
              <w:rPr>
                <w:webHidden/>
                <w:sz w:val="16"/>
                <w:szCs w:val="16"/>
              </w:rPr>
              <w:t>26</w:t>
            </w:r>
            <w:r w:rsidR="00CA4872" w:rsidRPr="008A168F">
              <w:rPr>
                <w:webHidden/>
                <w:sz w:val="16"/>
                <w:szCs w:val="16"/>
              </w:rPr>
              <w:fldChar w:fldCharType="end"/>
            </w:r>
          </w:hyperlink>
        </w:p>
        <w:p w14:paraId="178CBF43" w14:textId="77777777" w:rsidR="00CA4872" w:rsidRDefault="00A35D89">
          <w:pPr>
            <w:pStyle w:val="TOC2"/>
            <w:rPr>
              <w:rFonts w:eastAsiaTheme="minorEastAsia" w:cstheme="minorBidi"/>
              <w:lang w:val="en-US"/>
            </w:rPr>
          </w:pPr>
          <w:hyperlink w:anchor="_Toc428284233" w:history="1">
            <w:r w:rsidR="00CA4872" w:rsidRPr="004E257D">
              <w:rPr>
                <w:rStyle w:val="Hyperlink"/>
              </w:rPr>
              <w:t>Using Mediation for Native ad serving</w:t>
            </w:r>
            <w:r w:rsidR="00CA4872">
              <w:rPr>
                <w:webHidden/>
              </w:rPr>
              <w:tab/>
            </w:r>
            <w:r w:rsidR="00CA4872">
              <w:rPr>
                <w:webHidden/>
              </w:rPr>
              <w:fldChar w:fldCharType="begin"/>
            </w:r>
            <w:r w:rsidR="00CA4872">
              <w:rPr>
                <w:webHidden/>
              </w:rPr>
              <w:instrText xml:space="preserve"> PAGEREF _Toc428284233 \h </w:instrText>
            </w:r>
            <w:r w:rsidR="00CA4872">
              <w:rPr>
                <w:webHidden/>
              </w:rPr>
            </w:r>
            <w:r w:rsidR="00CA4872">
              <w:rPr>
                <w:webHidden/>
              </w:rPr>
              <w:fldChar w:fldCharType="separate"/>
            </w:r>
            <w:r w:rsidR="002A6A5F">
              <w:rPr>
                <w:webHidden/>
              </w:rPr>
              <w:t>26</w:t>
            </w:r>
            <w:r w:rsidR="00CA4872">
              <w:rPr>
                <w:webHidden/>
              </w:rPr>
              <w:fldChar w:fldCharType="end"/>
            </w:r>
          </w:hyperlink>
        </w:p>
        <w:p w14:paraId="0D92288A" w14:textId="77777777" w:rsidR="00CA4872" w:rsidRDefault="00A35D89">
          <w:pPr>
            <w:pStyle w:val="TOC1"/>
            <w:rPr>
              <w:rFonts w:eastAsiaTheme="minorEastAsia" w:cstheme="minorBidi"/>
              <w:b w:val="0"/>
              <w:bCs w:val="0"/>
              <w:lang w:val="en-US"/>
            </w:rPr>
          </w:pPr>
          <w:hyperlink w:anchor="_Toc428284234" w:history="1">
            <w:r w:rsidR="00CA4872" w:rsidRPr="004E257D">
              <w:rPr>
                <w:rStyle w:val="Hyperlink"/>
              </w:rPr>
              <w:t>Where To Go Next</w:t>
            </w:r>
            <w:r w:rsidR="00CA4872">
              <w:rPr>
                <w:webHidden/>
              </w:rPr>
              <w:tab/>
            </w:r>
            <w:r w:rsidR="00CA4872">
              <w:rPr>
                <w:webHidden/>
              </w:rPr>
              <w:fldChar w:fldCharType="begin"/>
            </w:r>
            <w:r w:rsidR="00CA4872">
              <w:rPr>
                <w:webHidden/>
              </w:rPr>
              <w:instrText xml:space="preserve"> PAGEREF _Toc428284234 \h </w:instrText>
            </w:r>
            <w:r w:rsidR="00CA4872">
              <w:rPr>
                <w:webHidden/>
              </w:rPr>
            </w:r>
            <w:r w:rsidR="00CA4872">
              <w:rPr>
                <w:webHidden/>
              </w:rPr>
              <w:fldChar w:fldCharType="separate"/>
            </w:r>
            <w:r w:rsidR="002A6A5F">
              <w:rPr>
                <w:webHidden/>
              </w:rPr>
              <w:t>28</w:t>
            </w:r>
            <w:r w:rsidR="00CA4872">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_Toc428284205"/>
      <w:bookmarkStart w:id="5" w:name="RH_PD_TOC_BK"/>
      <w:r w:rsidRPr="00961505">
        <w:rPr>
          <w:bCs/>
        </w:rPr>
        <w:lastRenderedPageBreak/>
        <w:t>Overview</w:t>
      </w:r>
      <w:bookmarkEnd w:id="1"/>
      <w:bookmarkEnd w:id="2"/>
      <w:bookmarkEnd w:id="3"/>
      <w:bookmarkEnd w:id="4"/>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6" w:name="_Toc418595851"/>
      <w:bookmarkStart w:id="7" w:name="_Toc418604221"/>
      <w:bookmarkStart w:id="8" w:name="_Toc418607383"/>
      <w:bookmarkStart w:id="9" w:name="_Toc428284206"/>
      <w:r w:rsidRPr="000C0C56">
        <w:rPr>
          <w:bCs/>
        </w:rPr>
        <w:lastRenderedPageBreak/>
        <w:t>Setup</w:t>
      </w:r>
      <w:bookmarkEnd w:id="6"/>
      <w:bookmarkEnd w:id="7"/>
      <w:bookmarkEnd w:id="8"/>
      <w:bookmarkEnd w:id="9"/>
    </w:p>
    <w:p w14:paraId="709C7635" w14:textId="3706AF3E" w:rsidR="003D3503" w:rsidRPr="00070330" w:rsidRDefault="003D3503" w:rsidP="003D3503">
      <w:pPr>
        <w:pStyle w:val="Heading2"/>
      </w:pPr>
      <w:bookmarkStart w:id="10" w:name="_Toc428284207"/>
      <w:r>
        <w:t xml:space="preserve">What Changed In </w:t>
      </w:r>
      <w:r w:rsidRPr="00070330">
        <w:t>4.3</w:t>
      </w:r>
      <w:bookmarkStart w:id="11" w:name="_GoBack"/>
      <w:bookmarkEnd w:id="10"/>
      <w:bookmarkEnd w:id="11"/>
    </w:p>
    <w:p w14:paraId="0535DC35" w14:textId="340DBC48" w:rsidR="79361658" w:rsidRPr="00070330" w:rsidRDefault="4A5F4DD2" w:rsidP="79361658">
      <w:pPr>
        <w:pStyle w:val="listmapping"/>
        <w:numPr>
          <w:ilvl w:val="0"/>
          <w:numId w:val="40"/>
        </w:numPr>
      </w:pPr>
      <w:r w:rsidRPr="00070330">
        <w:t xml:space="preserve">Added Mocean Banner Adapter for Banner ads for MoPub SDK. Using Mocean Adapter, publishers can use Mocean as client side mediation SDK in MoPub SDK. </w:t>
      </w:r>
    </w:p>
    <w:p w14:paraId="6C0DEC54" w14:textId="12FAC477" w:rsidR="79361658" w:rsidRPr="00070330" w:rsidRDefault="4A5F4DD2" w:rsidP="79361658">
      <w:pPr>
        <w:pStyle w:val="listmapping"/>
        <w:numPr>
          <w:ilvl w:val="0"/>
          <w:numId w:val="40"/>
        </w:numPr>
      </w:pPr>
      <w:r w:rsidRPr="00070330">
        <w:t>Added sample application for demonstrating use of Mocean Banner Adapter in MoPub SDK.</w:t>
      </w:r>
    </w:p>
    <w:p w14:paraId="5469D37A" w14:textId="4B5916FB" w:rsidR="003D3503" w:rsidRPr="00070330" w:rsidRDefault="4A5F4DD2" w:rsidP="003D3503">
      <w:pPr>
        <w:pStyle w:val="listmapping"/>
        <w:numPr>
          <w:ilvl w:val="0"/>
          <w:numId w:val="40"/>
        </w:numPr>
      </w:pPr>
      <w:r w:rsidRPr="00070330">
        <w:rPr>
          <w:b/>
          <w:bCs/>
        </w:rPr>
        <w:t xml:space="preserve">Removed commons-collections dependency- </w:t>
      </w:r>
      <w:r w:rsidRPr="00070330">
        <w:t>Optimized SDK code and removed dependency of commons-collections jar. Due to this optimization, SDK size is reduced by almost 77%.</w:t>
      </w:r>
    </w:p>
    <w:p w14:paraId="7AE2C722" w14:textId="77777777" w:rsidR="003D3503" w:rsidRDefault="003D3503" w:rsidP="003D3503">
      <w:pPr>
        <w:pStyle w:val="Note"/>
      </w:pPr>
      <w:r w:rsidRPr="003D3503">
        <w:rPr>
          <w:b/>
        </w:rPr>
        <w:t>Note</w:t>
      </w:r>
      <w:r>
        <w:t xml:space="preserve">: </w:t>
      </w:r>
      <w:r w:rsidRPr="003D3503">
        <w:t>See</w:t>
      </w:r>
      <w:r>
        <w:t xml:space="preserve"> Sources/MASTAdView/ReadMe.txt document for latest build release notes.</w:t>
      </w:r>
    </w:p>
    <w:p w14:paraId="68FE5F0E" w14:textId="167DAA41" w:rsidR="003D3503" w:rsidRPr="00070330" w:rsidRDefault="003D3503" w:rsidP="003D3503">
      <w:pPr>
        <w:pStyle w:val="Heading2"/>
      </w:pPr>
      <w:bookmarkStart w:id="12" w:name="_Toc428284208"/>
      <w:r>
        <w:t xml:space="preserve">Upgrading From </w:t>
      </w:r>
      <w:r w:rsidRPr="00070330">
        <w:t>4.2</w:t>
      </w:r>
      <w:bookmarkEnd w:id="12"/>
    </w:p>
    <w:p w14:paraId="28ADB45D" w14:textId="7B373EEA" w:rsidR="003D3503" w:rsidRPr="00070330" w:rsidRDefault="79361658" w:rsidP="003D3503">
      <w:pPr>
        <w:pStyle w:val="Body"/>
      </w:pPr>
      <w:r w:rsidRPr="00070330">
        <w:t xml:space="preserve">We have now removed dependency of commons-collection jar. </w:t>
      </w:r>
    </w:p>
    <w:p w14:paraId="3D7DB570" w14:textId="54784502" w:rsidR="003D3503" w:rsidRPr="00070330" w:rsidRDefault="79361658" w:rsidP="79361658">
      <w:pPr>
        <w:pStyle w:val="Body"/>
        <w:numPr>
          <w:ilvl w:val="0"/>
          <w:numId w:val="40"/>
        </w:numPr>
        <w:rPr>
          <w:rFonts w:eastAsia="Palatino Linotype" w:cs="Palatino Linotype"/>
        </w:rPr>
      </w:pPr>
      <w:r w:rsidRPr="00070330">
        <w:t>While upgrading, remove older 4.2 SDK library project and import new 4.3 SDK library project.</w:t>
      </w:r>
    </w:p>
    <w:p w14:paraId="441F7B4F" w14:textId="56F1C1C7" w:rsidR="003D3503" w:rsidRPr="00070330" w:rsidRDefault="79361658" w:rsidP="79361658">
      <w:pPr>
        <w:pStyle w:val="Body"/>
        <w:numPr>
          <w:ilvl w:val="0"/>
          <w:numId w:val="40"/>
        </w:numPr>
        <w:rPr>
          <w:rFonts w:eastAsia="Palatino Linotype" w:cs="Palatino Linotype"/>
        </w:rPr>
      </w:pPr>
      <w:r w:rsidRPr="00070330">
        <w:t>Remove the</w:t>
      </w:r>
      <w:r w:rsidRPr="00070330">
        <w:rPr>
          <w:rFonts w:ascii="Courier New" w:eastAsia="Courier New" w:hAnsi="Courier New" w:cs="Courier New"/>
        </w:rPr>
        <w:t xml:space="preserve"> commons-collections4-4.0.jar</w:t>
      </w:r>
      <w:r w:rsidRPr="00070330">
        <w:t xml:space="preserve"> file from /libs folder and from project classpath. </w:t>
      </w:r>
    </w:p>
    <w:p w14:paraId="713435FC" w14:textId="6562AE81" w:rsidR="003D3503" w:rsidRPr="00070330" w:rsidRDefault="79361658" w:rsidP="79361658">
      <w:pPr>
        <w:pStyle w:val="Body"/>
        <w:numPr>
          <w:ilvl w:val="0"/>
          <w:numId w:val="40"/>
        </w:numPr>
        <w:rPr>
          <w:rFonts w:eastAsia="Palatino Linotype" w:cs="Palatino Linotype"/>
        </w:rPr>
      </w:pPr>
      <w:r w:rsidRPr="00070330">
        <w:t xml:space="preserve">Return type of method </w:t>
      </w:r>
      <w:r w:rsidRPr="00070330">
        <w:rPr>
          <w:rFonts w:ascii="Courier New" w:eastAsia="Courier New" w:hAnsi="Courier New" w:cs="Courier New"/>
        </w:rPr>
        <w:t>getAdRequestCustomParameters()</w:t>
      </w:r>
      <w:r w:rsidRPr="00070330">
        <w:t xml:space="preserve"> is changed from </w:t>
      </w:r>
      <w:proofErr w:type="spellStart"/>
      <w:r w:rsidR="00070330">
        <w:rPr>
          <w:rFonts w:ascii="Courier New" w:eastAsia="Courier New" w:hAnsi="Courier New" w:cs="Courier New"/>
        </w:rPr>
        <w:t>MultiValueMap</w:t>
      </w:r>
      <w:proofErr w:type="spellEnd"/>
      <w:r w:rsidR="00070330">
        <w:rPr>
          <w:rFonts w:ascii="Courier New" w:eastAsia="Courier New" w:hAnsi="Courier New" w:cs="Courier New"/>
        </w:rPr>
        <w:t>&lt;String,</w:t>
      </w:r>
      <w:r w:rsidRPr="00070330">
        <w:rPr>
          <w:rFonts w:ascii="Courier New" w:eastAsia="Courier New" w:hAnsi="Courier New" w:cs="Courier New"/>
        </w:rPr>
        <w:t xml:space="preserve"> String&gt;</w:t>
      </w:r>
      <w:r w:rsidRPr="00070330">
        <w:t xml:space="preserve"> to </w:t>
      </w:r>
      <w:r w:rsidRPr="00070330">
        <w:rPr>
          <w:rFonts w:ascii="Courier New" w:eastAsia="Courier New" w:hAnsi="Courier New" w:cs="Courier New"/>
        </w:rPr>
        <w:t>Map&lt;String, List&lt;String&gt;&gt;</w:t>
      </w:r>
    </w:p>
    <w:p w14:paraId="7FAED5AF" w14:textId="6F6E2A82" w:rsidR="003D3503" w:rsidRPr="00070330" w:rsidRDefault="79361658" w:rsidP="79361658">
      <w:pPr>
        <w:numPr>
          <w:ilvl w:val="0"/>
          <w:numId w:val="40"/>
        </w:numPr>
        <w:rPr>
          <w:rFonts w:ascii="Palatino Linotype" w:eastAsia="Palatino Linotype" w:hAnsi="Palatino Linotype" w:cs="Palatino Linotype"/>
          <w:sz w:val="22"/>
          <w:szCs w:val="22"/>
        </w:rPr>
      </w:pPr>
      <w:r w:rsidRPr="00070330">
        <w:rPr>
          <w:rFonts w:ascii="Palatino Linotype,Times New Rom" w:eastAsia="Palatino Linotype,Times New Rom" w:hAnsi="Palatino Linotype,Times New Rom" w:cs="Palatino Linotype,Times New Rom"/>
          <w:sz w:val="22"/>
          <w:szCs w:val="22"/>
        </w:rPr>
        <w:t xml:space="preserve">Added convenience method for adding AdRequest custom parameters; </w:t>
      </w:r>
      <w:r w:rsidRPr="00070330">
        <w:rPr>
          <w:rFonts w:ascii="Courier New" w:eastAsia="Courier New" w:hAnsi="Courier New" w:cs="Courier New"/>
          <w:sz w:val="22"/>
          <w:szCs w:val="22"/>
        </w:rPr>
        <w:t>addAdRequestCustomParameter(String key, String value)</w:t>
      </w:r>
    </w:p>
    <w:p w14:paraId="663A3AB3" w14:textId="6DF93316" w:rsidR="0049609E" w:rsidRPr="000042A7" w:rsidRDefault="0049609E" w:rsidP="004C1667">
      <w:pPr>
        <w:pStyle w:val="Heading2"/>
      </w:pPr>
      <w:bookmarkStart w:id="13" w:name="_Toc291762388"/>
      <w:bookmarkStart w:id="14" w:name="_Toc291762539"/>
      <w:bookmarkStart w:id="15" w:name="_Toc291762868"/>
      <w:bookmarkStart w:id="16" w:name="_Toc418595854"/>
      <w:bookmarkStart w:id="17" w:name="_Toc418604175"/>
      <w:bookmarkStart w:id="18" w:name="_Toc418604224"/>
      <w:bookmarkStart w:id="19" w:name="_Toc418607386"/>
      <w:bookmarkStart w:id="20" w:name="_Toc428284209"/>
      <w:r w:rsidRPr="000042A7">
        <w:t>System Requirements</w:t>
      </w:r>
      <w:bookmarkEnd w:id="13"/>
      <w:bookmarkEnd w:id="14"/>
      <w:bookmarkEnd w:id="15"/>
      <w:bookmarkEnd w:id="16"/>
      <w:bookmarkEnd w:id="17"/>
      <w:bookmarkEnd w:id="18"/>
      <w:bookmarkEnd w:id="19"/>
      <w:bookmarkEnd w:id="20"/>
    </w:p>
    <w:p w14:paraId="62EAE4D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Android SDK (API level 8, platform version 2.2 or later)</w:t>
      </w:r>
    </w:p>
    <w:p w14:paraId="685A7AC0"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Eclipse 4.2 (Juno)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1" w:name="_Toc276729690"/>
      <w:bookmarkEnd w:id="21"/>
    </w:p>
    <w:p w14:paraId="6AFD3CBD" w14:textId="0C29CB08" w:rsidR="0049609E" w:rsidRPr="000C0C56" w:rsidRDefault="0049609E" w:rsidP="004C1667">
      <w:pPr>
        <w:pStyle w:val="Heading2"/>
      </w:pPr>
      <w:bookmarkStart w:id="22" w:name="_Toc291762389"/>
      <w:bookmarkStart w:id="23" w:name="_Toc291762540"/>
      <w:bookmarkStart w:id="24" w:name="_Toc291762869"/>
      <w:bookmarkStart w:id="25" w:name="_Toc418595855"/>
      <w:bookmarkStart w:id="26" w:name="_Toc418604176"/>
      <w:bookmarkStart w:id="27" w:name="_Toc418604225"/>
      <w:bookmarkStart w:id="28" w:name="_Toc418607387"/>
      <w:bookmarkStart w:id="29" w:name="_Toc428284210"/>
      <w:r w:rsidRPr="000C0C56">
        <w:lastRenderedPageBreak/>
        <w:t>SDK Contents</w:t>
      </w:r>
      <w:bookmarkEnd w:id="22"/>
      <w:bookmarkEnd w:id="23"/>
      <w:bookmarkEnd w:id="24"/>
      <w:bookmarkEnd w:id="25"/>
      <w:bookmarkEnd w:id="26"/>
      <w:bookmarkEnd w:id="27"/>
      <w:bookmarkEnd w:id="28"/>
      <w:bookmarkEnd w:id="29"/>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w:t>
      </w:r>
      <w:proofErr w:type="spellStart"/>
      <w:r w:rsidR="79361658" w:rsidRPr="003A18B2">
        <w:t>Mocean</w:t>
      </w:r>
      <w:proofErr w:type="spellEnd"/>
      <w:r w:rsidR="79361658" w:rsidRPr="003A18B2">
        <w:t xml:space="preserve">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0" w:name="_Toc276729691"/>
    </w:p>
    <w:p w14:paraId="691F6968" w14:textId="77777777" w:rsidR="00FE07C4" w:rsidRDefault="00FE07C4">
      <w:pPr>
        <w:keepLines w:val="0"/>
        <w:spacing w:before="0" w:after="0"/>
        <w:ind w:left="0"/>
        <w:rPr>
          <w:b/>
          <w:color w:val="0070C0"/>
          <w:kern w:val="28"/>
          <w:sz w:val="36"/>
          <w:szCs w:val="32"/>
        </w:rPr>
      </w:pPr>
      <w:bookmarkStart w:id="31" w:name="_Toc291762390"/>
      <w:bookmarkStart w:id="32" w:name="_Toc291762541"/>
      <w:bookmarkStart w:id="33" w:name="_Toc291762870"/>
      <w:bookmarkStart w:id="34" w:name="_Toc418595856"/>
      <w:bookmarkStart w:id="35" w:name="_Toc418604177"/>
      <w:bookmarkStart w:id="36" w:name="_Toc418604226"/>
      <w:bookmarkStart w:id="37" w:name="_Toc418607388"/>
      <w:r>
        <w:br w:type="page"/>
      </w:r>
    </w:p>
    <w:p w14:paraId="77706661" w14:textId="3A5EA515" w:rsidR="0049609E" w:rsidRPr="000C0C56" w:rsidRDefault="0049609E" w:rsidP="004C1667">
      <w:pPr>
        <w:pStyle w:val="Heading2"/>
      </w:pPr>
      <w:bookmarkStart w:id="38" w:name="_Toc428284211"/>
      <w:r w:rsidRPr="000C0C56">
        <w:lastRenderedPageBreak/>
        <w:t>Installation Guidelines</w:t>
      </w:r>
      <w:bookmarkEnd w:id="30"/>
      <w:bookmarkEnd w:id="31"/>
      <w:bookmarkEnd w:id="32"/>
      <w:bookmarkEnd w:id="33"/>
      <w:bookmarkEnd w:id="34"/>
      <w:bookmarkEnd w:id="35"/>
      <w:bookmarkEnd w:id="36"/>
      <w:bookmarkEnd w:id="37"/>
      <w:bookmarkEnd w:id="38"/>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A35D89"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A35D89"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1F421942" w:rsidR="0049609E" w:rsidRPr="000042A7" w:rsidRDefault="0049609E" w:rsidP="004C1667">
      <w:pPr>
        <w:pStyle w:val="Heading2"/>
      </w:pPr>
      <w:bookmarkStart w:id="39" w:name="_Toc291762391"/>
      <w:bookmarkStart w:id="40" w:name="_Toc291762542"/>
      <w:bookmarkStart w:id="41" w:name="_Toc291762871"/>
      <w:bookmarkStart w:id="42" w:name="_Toc418595857"/>
      <w:bookmarkStart w:id="43" w:name="_Toc418604178"/>
      <w:bookmarkStart w:id="44" w:name="_Toc418604227"/>
      <w:bookmarkStart w:id="45" w:name="_Toc418607389"/>
      <w:bookmarkStart w:id="46" w:name="_Toc428284212"/>
      <w:r w:rsidRPr="000042A7">
        <w:t xml:space="preserve">Installing </w:t>
      </w:r>
      <w:r>
        <w:t>Pubmatic</w:t>
      </w:r>
      <w:r w:rsidRPr="000042A7">
        <w:t xml:space="preserve"> Android SDK</w:t>
      </w:r>
      <w:bookmarkEnd w:id="39"/>
      <w:bookmarkEnd w:id="40"/>
      <w:bookmarkEnd w:id="41"/>
      <w:bookmarkEnd w:id="42"/>
      <w:bookmarkEnd w:id="43"/>
      <w:bookmarkEnd w:id="44"/>
      <w:bookmarkEnd w:id="45"/>
      <w:bookmarkEnd w:id="46"/>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lastRenderedPageBreak/>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77777777" w:rsidR="0049609E" w:rsidRDefault="79361658" w:rsidP="79361658">
      <w:pPr>
        <w:pStyle w:val="TableNormalText"/>
        <w:ind w:left="1080"/>
        <w:jc w:val="center"/>
        <w:rPr>
          <w:rStyle w:val="screentext"/>
        </w:rPr>
      </w:pPr>
      <w:r w:rsidRPr="79361658">
        <w:rPr>
          <w:rStyle w:val="screentext"/>
        </w:rPr>
        <w:t xml:space="preserve">&lt;uses-sdk android:minSdkVersion="8"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lastRenderedPageBreak/>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7" w:name="supported_browsers_htm"/>
      <w:bookmarkStart w:id="48" w:name="_Toc291762392"/>
      <w:bookmarkStart w:id="49" w:name="_Toc291762543"/>
      <w:bookmarkStart w:id="50" w:name="_Toc291762872"/>
      <w:bookmarkStart w:id="51" w:name="_Toc418595858"/>
      <w:bookmarkStart w:id="52" w:name="_Toc418604228"/>
      <w:bookmarkStart w:id="53" w:name="_Toc418607390"/>
      <w:bookmarkStart w:id="54" w:name="_Toc428284213"/>
      <w:bookmarkEnd w:id="47"/>
      <w:r w:rsidRPr="0049609E">
        <w:rPr>
          <w:b/>
          <w:bCs/>
          <w:color w:val="0070C0"/>
          <w:kern w:val="28"/>
          <w:sz w:val="52"/>
        </w:rPr>
        <w:lastRenderedPageBreak/>
        <w:t>Getting Started with Development</w:t>
      </w:r>
      <w:bookmarkEnd w:id="48"/>
      <w:bookmarkEnd w:id="49"/>
      <w:bookmarkEnd w:id="50"/>
      <w:bookmarkEnd w:id="51"/>
      <w:bookmarkEnd w:id="52"/>
      <w:bookmarkEnd w:id="53"/>
      <w:bookmarkEnd w:id="54"/>
    </w:p>
    <w:p w14:paraId="23B4CCF5" w14:textId="45CFC5B4" w:rsidR="0049609E" w:rsidRPr="004C1667" w:rsidRDefault="0049609E" w:rsidP="004C1667">
      <w:pPr>
        <w:pStyle w:val="Heading2"/>
      </w:pPr>
      <w:bookmarkStart w:id="55" w:name="_Toc328415147"/>
      <w:bookmarkStart w:id="56" w:name="_Toc276729693"/>
      <w:bookmarkStart w:id="57" w:name="_Toc291762393"/>
      <w:bookmarkStart w:id="58" w:name="_Toc291762544"/>
      <w:bookmarkStart w:id="59" w:name="_Toc291762873"/>
      <w:bookmarkStart w:id="60" w:name="_Toc418595859"/>
      <w:bookmarkStart w:id="61" w:name="_Toc418604229"/>
      <w:bookmarkStart w:id="62" w:name="_Toc418607391"/>
      <w:bookmarkStart w:id="63" w:name="_Toc428284214"/>
      <w:bookmarkEnd w:id="55"/>
      <w:bookmarkEnd w:id="56"/>
      <w:r w:rsidRPr="004C1667">
        <w:t>User Interface / Layout (Design)</w:t>
      </w:r>
      <w:bookmarkEnd w:id="57"/>
      <w:bookmarkEnd w:id="58"/>
      <w:bookmarkEnd w:id="59"/>
      <w:bookmarkEnd w:id="60"/>
      <w:bookmarkEnd w:id="61"/>
      <w:bookmarkEnd w:id="62"/>
      <w:bookmarkEnd w:id="63"/>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lastRenderedPageBreak/>
        <w:br/>
      </w:r>
      <w:proofErr w:type="gramStart"/>
      <w:r w:rsidR="00F26079" w:rsidRPr="00F26079">
        <w:rPr>
          <w:rFonts w:ascii="Palatino Linotype" w:hAnsi="Palatino Linotype"/>
          <w:sz w:val="22"/>
          <w:szCs w:val="22"/>
        </w:rPr>
        <w:t>The</w:t>
      </w:r>
      <w:proofErr w:type="gramEnd"/>
      <w:r w:rsidR="00F26079" w:rsidRPr="00F26079">
        <w:rPr>
          <w:rFonts w:ascii="Palatino Linotype" w:hAnsi="Palatino Linotype"/>
          <w:sz w:val="22"/>
          <w:szCs w:val="22"/>
        </w:rPr>
        <w:t xml:space="preserv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tblInd w:w="360" w:type="dxa"/>
        <w:tblLook w:val="04A0" w:firstRow="1" w:lastRow="0" w:firstColumn="1" w:lastColumn="0" w:noHBand="0" w:noVBand="1"/>
      </w:tblPr>
      <w:tblGrid>
        <w:gridCol w:w="3966"/>
        <w:gridCol w:w="3966"/>
      </w:tblGrid>
      <w:tr w:rsidR="00F26079" w14:paraId="3A4ED18D" w14:textId="77777777" w:rsidTr="00F26079">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4" w:name="_Toc418595860"/>
      <w:bookmarkStart w:id="65" w:name="_Toc418604230"/>
      <w:bookmarkStart w:id="66" w:name="_Toc418607392"/>
      <w:bookmarkStart w:id="67" w:name="_Toc428284215"/>
      <w:r w:rsidRPr="004C1667">
        <w:t>Creating Banner Ad View</w:t>
      </w:r>
      <w:bookmarkEnd w:id="64"/>
      <w:bookmarkEnd w:id="65"/>
      <w:bookmarkEnd w:id="66"/>
      <w:bookmarkEnd w:id="67"/>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68" w:name="_Toc291762394"/>
      <w:bookmarkStart w:id="69" w:name="_Toc291762545"/>
      <w:bookmarkStart w:id="70" w:name="_Toc291762874"/>
      <w:bookmarkStart w:id="71" w:name="_Toc418595861"/>
      <w:bookmarkStart w:id="72" w:name="_Toc418604231"/>
      <w:bookmarkStart w:id="73" w:name="_Toc418607393"/>
      <w:bookmarkStart w:id="74" w:name="_Toc428284216"/>
      <w:r w:rsidRPr="0049609E">
        <w:rPr>
          <w:rFonts w:ascii="Cambria" w:eastAsia="Droid Sans Fallback" w:hAnsi="Cambria" w:cs="Calibri"/>
          <w:b/>
          <w:bCs/>
          <w:color w:val="0070C0"/>
          <w:szCs w:val="22"/>
        </w:rPr>
        <w:t>Layout Based Ad View Creation</w:t>
      </w:r>
      <w:bookmarkEnd w:id="68"/>
      <w:bookmarkEnd w:id="69"/>
      <w:bookmarkEnd w:id="70"/>
      <w:bookmarkEnd w:id="71"/>
      <w:bookmarkEnd w:id="72"/>
      <w:bookmarkEnd w:id="73"/>
      <w:bookmarkEnd w:id="74"/>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lastRenderedPageBreak/>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5" w:name="_Toc291762395"/>
      <w:bookmarkStart w:id="76" w:name="_Toc291762546"/>
      <w:bookmarkStart w:id="77" w:name="_Toc291762875"/>
      <w:bookmarkStart w:id="78" w:name="_Toc418595862"/>
      <w:bookmarkStart w:id="79" w:name="_Toc418604232"/>
      <w:bookmarkStart w:id="80" w:name="_Toc418607394"/>
      <w:bookmarkStart w:id="81" w:name="_Toc428284217"/>
      <w:r w:rsidRPr="0049609E">
        <w:rPr>
          <w:rFonts w:ascii="Cambria" w:eastAsia="Droid Sans Fallback" w:hAnsi="Cambria" w:cs="Calibri"/>
          <w:b/>
          <w:bCs/>
          <w:color w:val="0070C0"/>
          <w:sz w:val="24"/>
          <w:szCs w:val="22"/>
        </w:rPr>
        <w:t>Code Based Ad View Creation</w:t>
      </w:r>
      <w:bookmarkEnd w:id="75"/>
      <w:bookmarkEnd w:id="76"/>
      <w:bookmarkEnd w:id="77"/>
      <w:bookmarkEnd w:id="78"/>
      <w:bookmarkEnd w:id="79"/>
      <w:bookmarkEnd w:id="80"/>
      <w:bookmarkEnd w:id="81"/>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49609E">
              <w:rPr>
                <w:rFonts w:ascii="Calibri" w:eastAsia="Droid Sans Fallback" w:hAnsi="Calibri" w:cs="Courier New"/>
                <w:color w:val="000000"/>
                <w:sz w:val="20"/>
                <w:szCs w:val="20"/>
                <w:u w:val="single"/>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2" w:name="_Toc291762396"/>
      <w:bookmarkStart w:id="83" w:name="_Toc291762547"/>
      <w:bookmarkStart w:id="84" w:name="_Toc291762876"/>
      <w:bookmarkStart w:id="85" w:name="_Toc418595863"/>
      <w:bookmarkStart w:id="86" w:name="_Toc418604233"/>
      <w:bookmarkStart w:id="87" w:name="_Toc418607395"/>
      <w:bookmarkStart w:id="88" w:name="_Toc428284218"/>
      <w:r w:rsidRPr="0049609E">
        <w:rPr>
          <w:rFonts w:ascii="Cambria" w:eastAsia="Droid Sans Fallback" w:hAnsi="Cambria" w:cs="Calibri"/>
          <w:b/>
          <w:bCs/>
          <w:color w:val="0070C0"/>
          <w:sz w:val="24"/>
          <w:szCs w:val="22"/>
        </w:rPr>
        <w:t>Displaying Ad View</w:t>
      </w:r>
      <w:bookmarkEnd w:id="82"/>
      <w:bookmarkEnd w:id="83"/>
      <w:bookmarkEnd w:id="84"/>
      <w:bookmarkEnd w:id="85"/>
      <w:bookmarkEnd w:id="86"/>
      <w:bookmarkEnd w:id="87"/>
      <w:bookmarkEnd w:id="88"/>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9" w:name="_Toc328415152"/>
      <w:bookmarkStart w:id="90" w:name="_Toc276729698"/>
      <w:bookmarkStart w:id="91" w:name="_Toc291762397"/>
      <w:bookmarkStart w:id="92" w:name="_Toc291762548"/>
      <w:bookmarkStart w:id="93" w:name="_Toc291762877"/>
      <w:bookmarkStart w:id="94" w:name="_Toc418595864"/>
      <w:bookmarkStart w:id="95" w:name="_Toc418604234"/>
      <w:bookmarkStart w:id="96" w:name="_Toc418607396"/>
      <w:bookmarkStart w:id="97" w:name="_Toc428284219"/>
      <w:bookmarkEnd w:id="89"/>
      <w:bookmarkEnd w:id="90"/>
      <w:r w:rsidRPr="0049609E">
        <w:rPr>
          <w:rFonts w:ascii="Cambria" w:eastAsia="Droid Sans Fallback" w:hAnsi="Cambria" w:cs="Calibri"/>
          <w:b/>
          <w:bCs/>
          <w:color w:val="0070C0"/>
          <w:sz w:val="24"/>
          <w:szCs w:val="22"/>
        </w:rPr>
        <w:t>Getting Initial Ad View Content</w:t>
      </w:r>
      <w:bookmarkEnd w:id="91"/>
      <w:bookmarkEnd w:id="92"/>
      <w:bookmarkEnd w:id="93"/>
      <w:bookmarkEnd w:id="94"/>
      <w:bookmarkEnd w:id="95"/>
      <w:bookmarkEnd w:id="96"/>
      <w:bookmarkEnd w:id="97"/>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98" w:name="_Toc428284220"/>
      <w:r>
        <w:t>Using Mediation for Banner ad serving</w:t>
      </w:r>
      <w:bookmarkEnd w:id="98"/>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lastRenderedPageBreak/>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99" w:name="_Toc328415153"/>
      <w:bookmarkStart w:id="100" w:name="_Toc276729699"/>
      <w:bookmarkStart w:id="101" w:name="_Toc291762398"/>
      <w:bookmarkStart w:id="102" w:name="_Toc291762549"/>
      <w:bookmarkStart w:id="103" w:name="_Toc291762878"/>
      <w:bookmarkStart w:id="104" w:name="_Toc418595865"/>
      <w:bookmarkStart w:id="105" w:name="_Toc418604235"/>
      <w:bookmarkStart w:id="106" w:name="_Toc418607397"/>
      <w:bookmarkEnd w:id="99"/>
      <w:bookmarkEnd w:id="100"/>
      <w:r>
        <w:br w:type="page"/>
      </w:r>
    </w:p>
    <w:p w14:paraId="6A224F5F" w14:textId="5B1FAECF" w:rsidR="0049609E" w:rsidRPr="004C1667" w:rsidRDefault="0049609E" w:rsidP="004C1667">
      <w:pPr>
        <w:pStyle w:val="Heading2"/>
      </w:pPr>
      <w:bookmarkStart w:id="107" w:name="_Toc428284221"/>
      <w:r w:rsidRPr="00B46424">
        <w:lastRenderedPageBreak/>
        <w:t>Creating Interstitial Ad Vi</w:t>
      </w:r>
      <w:r w:rsidRPr="004C1667">
        <w:t>ew</w:t>
      </w:r>
      <w:bookmarkEnd w:id="101"/>
      <w:bookmarkEnd w:id="102"/>
      <w:bookmarkEnd w:id="103"/>
      <w:bookmarkEnd w:id="104"/>
      <w:bookmarkEnd w:id="105"/>
      <w:bookmarkEnd w:id="106"/>
      <w:bookmarkEnd w:id="107"/>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49609E">
              <w:rPr>
                <w:rFonts w:ascii="Calibri" w:eastAsia="Droid Sans Fallback" w:hAnsi="Calibri" w:cs="Courier New"/>
                <w:color w:val="000000"/>
                <w:sz w:val="20"/>
                <w:szCs w:val="20"/>
                <w:u w:val="single"/>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lastRenderedPageBreak/>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08" w:name="_Toc276729701"/>
      <w:bookmarkStart w:id="109" w:name="_Toc291762399"/>
      <w:bookmarkStart w:id="110" w:name="_Toc291762550"/>
      <w:bookmarkStart w:id="111" w:name="_Toc291762879"/>
      <w:bookmarkStart w:id="112" w:name="_Toc418595866"/>
      <w:bookmarkStart w:id="113" w:name="_Toc418604236"/>
      <w:bookmarkStart w:id="114" w:name="_Toc418607398"/>
      <w:bookmarkStart w:id="115" w:name="_Toc428284222"/>
      <w:r w:rsidRPr="004C1667">
        <w:t>Handling Rotation Changes</w:t>
      </w:r>
      <w:bookmarkEnd w:id="108"/>
      <w:r w:rsidRPr="004C1667">
        <w:t xml:space="preserve"> for Banner ads</w:t>
      </w:r>
      <w:bookmarkEnd w:id="109"/>
      <w:bookmarkEnd w:id="110"/>
      <w:bookmarkEnd w:id="111"/>
      <w:bookmarkEnd w:id="112"/>
      <w:bookmarkEnd w:id="113"/>
      <w:bookmarkEnd w:id="114"/>
      <w:bookmarkEnd w:id="115"/>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A35D89"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lastRenderedPageBreak/>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6" w:name="_Toc328415156"/>
      <w:bookmarkStart w:id="117" w:name="_Toc276729702"/>
      <w:bookmarkStart w:id="118" w:name="_Toc291762400"/>
      <w:bookmarkStart w:id="119" w:name="_Toc291762551"/>
      <w:bookmarkStart w:id="120" w:name="_Toc291762880"/>
      <w:bookmarkStart w:id="121" w:name="_Toc418595867"/>
      <w:bookmarkStart w:id="122" w:name="_Toc418604237"/>
      <w:bookmarkStart w:id="123" w:name="_Toc418607399"/>
      <w:bookmarkStart w:id="124" w:name="_Toc428284223"/>
      <w:bookmarkEnd w:id="116"/>
      <w:bookmarkEnd w:id="117"/>
      <w:r w:rsidRPr="004C1667">
        <w:t>Detecting Ad Load Failures</w:t>
      </w:r>
      <w:bookmarkEnd w:id="118"/>
      <w:bookmarkEnd w:id="119"/>
      <w:bookmarkEnd w:id="120"/>
      <w:bookmarkEnd w:id="121"/>
      <w:bookmarkEnd w:id="122"/>
      <w:bookmarkEnd w:id="123"/>
      <w:bookmarkEnd w:id="124"/>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5"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lastRenderedPageBreak/>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6" w:name="_Toc291762401"/>
      <w:bookmarkStart w:id="127" w:name="_Toc291762552"/>
      <w:bookmarkStart w:id="128" w:name="_Toc291762881"/>
      <w:bookmarkStart w:id="129" w:name="_Toc418595868"/>
      <w:bookmarkStart w:id="130" w:name="_Toc418604238"/>
      <w:bookmarkStart w:id="131" w:name="_Toc418607400"/>
    </w:p>
    <w:p w14:paraId="707D489B" w14:textId="77777777" w:rsidR="004A7231" w:rsidRDefault="004A7231">
      <w:pPr>
        <w:keepLines w:val="0"/>
        <w:spacing w:before="0" w:after="0"/>
        <w:ind w:left="0"/>
        <w:rPr>
          <w:b/>
          <w:color w:val="0070C0"/>
          <w:kern w:val="28"/>
          <w:sz w:val="36"/>
          <w:szCs w:val="32"/>
        </w:rPr>
      </w:pPr>
      <w:r>
        <w:br w:type="page"/>
      </w:r>
    </w:p>
    <w:p w14:paraId="1D655173" w14:textId="5EBC14F8" w:rsidR="0049609E" w:rsidRPr="004C1667" w:rsidRDefault="0049609E" w:rsidP="004C1667">
      <w:pPr>
        <w:pStyle w:val="Heading2"/>
      </w:pPr>
      <w:bookmarkStart w:id="132" w:name="_Toc428284224"/>
      <w:r w:rsidRPr="004C1667">
        <w:lastRenderedPageBreak/>
        <w:t>Native Ads</w:t>
      </w:r>
      <w:bookmarkEnd w:id="125"/>
      <w:r w:rsidRPr="004C1667">
        <w:t xml:space="preserve"> Integration</w:t>
      </w:r>
      <w:bookmarkEnd w:id="126"/>
      <w:bookmarkEnd w:id="127"/>
      <w:bookmarkEnd w:id="128"/>
      <w:bookmarkEnd w:id="129"/>
      <w:bookmarkEnd w:id="130"/>
      <w:bookmarkEnd w:id="131"/>
      <w:bookmarkEnd w:id="132"/>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3" w:name="_Toc428284225"/>
      <w:r w:rsidRPr="00706AAE">
        <w:rPr>
          <w:rFonts w:ascii="Cambria" w:eastAsia="Droid Sans Fallback" w:hAnsi="Cambria" w:cs="Calibri"/>
          <w:b/>
          <w:bCs/>
          <w:color w:val="0070C0"/>
          <w:szCs w:val="22"/>
          <w:lang w:val="ru-RU"/>
        </w:rPr>
        <w:t>Initialize MASTNativeAd</w:t>
      </w:r>
      <w:bookmarkEnd w:id="133"/>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4" w:name="_Toc428284226"/>
      <w:r w:rsidRPr="00706AAE">
        <w:rPr>
          <w:rFonts w:ascii="Cambria" w:eastAsia="Droid Sans Fallback" w:hAnsi="Cambria" w:cs="Calibri"/>
          <w:b/>
          <w:bCs/>
          <w:color w:val="0070C0"/>
          <w:szCs w:val="22"/>
          <w:lang w:val="ru-RU"/>
        </w:rPr>
        <w:t>Request for native assets</w:t>
      </w:r>
      <w:bookmarkEnd w:id="134"/>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5" w:name="_Toc428284227"/>
      <w:r w:rsidRPr="00706AAE">
        <w:rPr>
          <w:rFonts w:ascii="Cambria" w:eastAsia="Droid Sans Fallback" w:hAnsi="Cambria" w:cs="Calibri"/>
          <w:b/>
          <w:bCs/>
          <w:color w:val="0070C0"/>
          <w:szCs w:val="22"/>
          <w:lang w:val="ru-RU"/>
        </w:rPr>
        <w:lastRenderedPageBreak/>
        <w:t>Make the ad request</w:t>
      </w:r>
      <w:bookmarkEnd w:id="135"/>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6" w:name="_Toc428284228"/>
      <w:r w:rsidRPr="00706AAE">
        <w:rPr>
          <w:rFonts w:ascii="Cambria" w:eastAsia="Droid Sans Fallback" w:hAnsi="Cambria" w:cs="Calibri"/>
          <w:b/>
          <w:bCs/>
          <w:color w:val="0070C0"/>
          <w:szCs w:val="22"/>
          <w:lang w:val="ru-RU"/>
        </w:rPr>
        <w:t>Receiving Notification from MASTNativeAd</w:t>
      </w:r>
      <w:bookmarkEnd w:id="136"/>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7" w:name="_Toc428284229"/>
      <w:r w:rsidRPr="00706AAE">
        <w:rPr>
          <w:rFonts w:ascii="Cambria" w:eastAsia="Droid Sans Fallback" w:hAnsi="Cambria" w:cs="Calibri"/>
          <w:b/>
          <w:bCs/>
          <w:color w:val="0070C0"/>
          <w:szCs w:val="22"/>
          <w:lang w:val="ru-RU"/>
        </w:rPr>
        <w:t>Rendering native ad response assets:</w:t>
      </w:r>
      <w:bookmarkEnd w:id="137"/>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lastRenderedPageBreak/>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8" w:name="_Toc428284230"/>
      <w:r w:rsidRPr="00706AAE">
        <w:rPr>
          <w:rFonts w:ascii="Cambria" w:eastAsia="Droid Sans Fallback" w:hAnsi="Cambria" w:cs="Calibri"/>
          <w:b/>
          <w:bCs/>
          <w:color w:val="0070C0"/>
          <w:szCs w:val="22"/>
          <w:lang w:val="ru-RU"/>
        </w:rPr>
        <w:lastRenderedPageBreak/>
        <w:t>Track view for interactions</w:t>
      </w:r>
      <w:bookmarkEnd w:id="138"/>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9" w:name="_Toc428284231"/>
      <w:r w:rsidRPr="00706AAE">
        <w:rPr>
          <w:rFonts w:ascii="Cambria" w:eastAsia="Droid Sans Fallback" w:hAnsi="Cambria" w:cs="Calibri"/>
          <w:b/>
          <w:bCs/>
          <w:color w:val="0070C0"/>
          <w:szCs w:val="22"/>
          <w:lang w:val="ru-RU"/>
        </w:rPr>
        <w:t>Using Js tracker</w:t>
      </w:r>
      <w:bookmarkEnd w:id="139"/>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0" w:name="_Toc428284232"/>
      <w:r w:rsidRPr="00706AAE">
        <w:rPr>
          <w:rFonts w:ascii="Cambria" w:eastAsia="Droid Sans Fallback" w:hAnsi="Cambria" w:cs="Calibri"/>
          <w:b/>
          <w:bCs/>
          <w:color w:val="0070C0"/>
          <w:szCs w:val="22"/>
          <w:lang w:val="ru-RU"/>
        </w:rPr>
        <w:t>Deallocating MASTNativeAd</w:t>
      </w:r>
      <w:bookmarkEnd w:id="140"/>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41" w:name="_Toc428284233"/>
      <w:bookmarkStart w:id="142" w:name="_Toc291762402"/>
      <w:bookmarkStart w:id="143" w:name="_Toc291762553"/>
      <w:bookmarkStart w:id="144" w:name="_Toc291762882"/>
      <w:bookmarkStart w:id="145" w:name="_Toc418595869"/>
      <w:bookmarkStart w:id="146" w:name="_Toc418604239"/>
      <w:bookmarkStart w:id="147" w:name="_Toc418607401"/>
      <w:r>
        <w:t>Using Mediation for Native ad serving</w:t>
      </w:r>
      <w:bookmarkEnd w:id="141"/>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lastRenderedPageBreak/>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42"/>
      <w:bookmarkEnd w:id="143"/>
      <w:bookmarkEnd w:id="144"/>
      <w:bookmarkEnd w:id="145"/>
      <w:bookmarkEnd w:id="146"/>
      <w:bookmarkEnd w:id="147"/>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48" w:name="_Toc291762404"/>
      <w:bookmarkStart w:id="149" w:name="_Toc291762557"/>
      <w:bookmarkStart w:id="150" w:name="_Toc291762884"/>
      <w:bookmarkStart w:id="151" w:name="_Toc418595873"/>
      <w:bookmarkStart w:id="152" w:name="_Toc418604243"/>
      <w:bookmarkStart w:id="153" w:name="_Toc418607405"/>
      <w:bookmarkStart w:id="154" w:name="_Toc428284234"/>
      <w:bookmarkEnd w:id="5"/>
      <w:r>
        <w:br w:type="page"/>
      </w:r>
    </w:p>
    <w:p w14:paraId="05CDE7C6" w14:textId="19AFB378" w:rsidR="004C1667" w:rsidRPr="000C0C56" w:rsidRDefault="004C1667" w:rsidP="004C1667">
      <w:pPr>
        <w:pStyle w:val="Heading1"/>
      </w:pPr>
      <w:r w:rsidRPr="000C0C56">
        <w:lastRenderedPageBreak/>
        <w:t xml:space="preserve">Where </w:t>
      </w:r>
      <w:proofErr w:type="gramStart"/>
      <w:r w:rsidRPr="000C0C56">
        <w:t>To</w:t>
      </w:r>
      <w:proofErr w:type="gramEnd"/>
      <w:r w:rsidRPr="000C0C56">
        <w:t xml:space="preserve"> Go Next</w:t>
      </w:r>
      <w:bookmarkEnd w:id="148"/>
      <w:bookmarkEnd w:id="149"/>
      <w:bookmarkEnd w:id="150"/>
      <w:bookmarkEnd w:id="151"/>
      <w:bookmarkEnd w:id="152"/>
      <w:bookmarkEnd w:id="153"/>
      <w:bookmarkEnd w:id="154"/>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4"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5"/>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6B358" w14:textId="77777777" w:rsidR="00B029E0" w:rsidRDefault="00B029E0">
      <w:pPr>
        <w:spacing w:before="0" w:after="0"/>
      </w:pPr>
      <w:r>
        <w:separator/>
      </w:r>
    </w:p>
  </w:endnote>
  <w:endnote w:type="continuationSeparator" w:id="0">
    <w:p w14:paraId="53139B8C" w14:textId="77777777" w:rsidR="00B029E0" w:rsidRDefault="00B029E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Palatino Linotype,Times New Ro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A35D89" w:rsidRDefault="00A35D89">
        <w:pPr>
          <w:pStyle w:val="Footer"/>
          <w:jc w:val="right"/>
        </w:pPr>
        <w:r>
          <w:fldChar w:fldCharType="begin"/>
        </w:r>
        <w:r>
          <w:instrText xml:space="preserve"> PAGE   \* MERGEFORMAT </w:instrText>
        </w:r>
        <w:r>
          <w:fldChar w:fldCharType="separate"/>
        </w:r>
        <w:r w:rsidR="002A6A5F">
          <w:rPr>
            <w:noProof/>
          </w:rPr>
          <w:t>10</w:t>
        </w:r>
        <w:r>
          <w:rPr>
            <w:noProof/>
          </w:rPr>
          <w:fldChar w:fldCharType="end"/>
        </w:r>
      </w:p>
    </w:sdtContent>
  </w:sdt>
  <w:p w14:paraId="706C88F2" w14:textId="77777777" w:rsidR="00A35D89" w:rsidRDefault="00A35D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A35D89" w:rsidRDefault="00A35D89">
        <w:pPr>
          <w:pStyle w:val="Footer"/>
          <w:jc w:val="right"/>
        </w:pPr>
        <w:r>
          <w:fldChar w:fldCharType="begin"/>
        </w:r>
        <w:r>
          <w:instrText xml:space="preserve"> PAGE   \* MERGEFORMAT </w:instrText>
        </w:r>
        <w:r>
          <w:fldChar w:fldCharType="separate"/>
        </w:r>
        <w:r w:rsidR="002A6A5F">
          <w:rPr>
            <w:noProof/>
          </w:rPr>
          <w:t>3</w:t>
        </w:r>
        <w:r>
          <w:rPr>
            <w:noProof/>
          </w:rPr>
          <w:fldChar w:fldCharType="end"/>
        </w:r>
      </w:p>
    </w:sdtContent>
  </w:sdt>
  <w:p w14:paraId="321ED6B2" w14:textId="77777777" w:rsidR="00A35D89" w:rsidRDefault="00A35D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A35D89" w:rsidRDefault="00A35D89">
        <w:pPr>
          <w:pStyle w:val="Footer"/>
          <w:jc w:val="right"/>
        </w:pPr>
        <w:r>
          <w:fldChar w:fldCharType="begin"/>
        </w:r>
        <w:r>
          <w:instrText xml:space="preserve"> PAGE   \* MERGEFORMAT </w:instrText>
        </w:r>
        <w:r>
          <w:fldChar w:fldCharType="separate"/>
        </w:r>
        <w:r w:rsidR="002A6A5F">
          <w:rPr>
            <w:noProof/>
          </w:rPr>
          <w:t>28</w:t>
        </w:r>
        <w:r>
          <w:rPr>
            <w:noProof/>
          </w:rPr>
          <w:fldChar w:fldCharType="end"/>
        </w:r>
      </w:p>
    </w:sdtContent>
  </w:sdt>
  <w:p w14:paraId="321AEF2C" w14:textId="5A766297" w:rsidR="00A35D89" w:rsidRPr="00D40DD1" w:rsidRDefault="00A35D89"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63D70B" w14:textId="77777777" w:rsidR="00B029E0" w:rsidRDefault="00B029E0">
      <w:pPr>
        <w:spacing w:before="0" w:after="0"/>
      </w:pPr>
      <w:r>
        <w:separator/>
      </w:r>
    </w:p>
  </w:footnote>
  <w:footnote w:type="continuationSeparator" w:id="0">
    <w:p w14:paraId="52D79307" w14:textId="77777777" w:rsidR="00B029E0" w:rsidRDefault="00B029E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A35D89" w:rsidRPr="002E6E2F" w:rsidRDefault="00A35D89" w:rsidP="00585BDF">
    <w:pPr>
      <w:pStyle w:val="Header"/>
      <w:jc w:val="right"/>
    </w:pPr>
    <w:proofErr w:type="spellStart"/>
    <w:r>
      <w:t>PubMatic</w:t>
    </w:r>
    <w:proofErr w:type="spellEnd"/>
    <w:r>
      <w:t xml:space="preserve">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7"/>
  </w:num>
  <w:num w:numId="4">
    <w:abstractNumId w:val="6"/>
  </w:num>
  <w:num w:numId="5">
    <w:abstractNumId w:val="35"/>
  </w:num>
  <w:num w:numId="6">
    <w:abstractNumId w:val="22"/>
  </w:num>
  <w:num w:numId="7">
    <w:abstractNumId w:val="15"/>
  </w:num>
  <w:num w:numId="8">
    <w:abstractNumId w:val="9"/>
  </w:num>
  <w:num w:numId="9">
    <w:abstractNumId w:val="2"/>
  </w:num>
  <w:num w:numId="10">
    <w:abstractNumId w:val="34"/>
  </w:num>
  <w:num w:numId="11">
    <w:abstractNumId w:val="8"/>
  </w:num>
  <w:num w:numId="12">
    <w:abstractNumId w:val="32"/>
  </w:num>
  <w:num w:numId="13">
    <w:abstractNumId w:val="11"/>
  </w:num>
  <w:num w:numId="14">
    <w:abstractNumId w:val="16"/>
  </w:num>
  <w:num w:numId="15">
    <w:abstractNumId w:val="19"/>
  </w:num>
  <w:num w:numId="16">
    <w:abstractNumId w:val="3"/>
  </w:num>
  <w:num w:numId="17">
    <w:abstractNumId w:val="21"/>
  </w:num>
  <w:num w:numId="18">
    <w:abstractNumId w:val="14"/>
  </w:num>
  <w:num w:numId="19">
    <w:abstractNumId w:val="29"/>
  </w:num>
  <w:num w:numId="20">
    <w:abstractNumId w:val="23"/>
  </w:num>
  <w:num w:numId="21">
    <w:abstractNumId w:val="10"/>
  </w:num>
  <w:num w:numId="22">
    <w:abstractNumId w:val="18"/>
  </w:num>
  <w:num w:numId="23">
    <w:abstractNumId w:val="38"/>
  </w:num>
  <w:num w:numId="24">
    <w:abstractNumId w:val="37"/>
  </w:num>
  <w:num w:numId="25">
    <w:abstractNumId w:val="28"/>
  </w:num>
  <w:num w:numId="26">
    <w:abstractNumId w:val="17"/>
  </w:num>
  <w:num w:numId="27">
    <w:abstractNumId w:val="12"/>
  </w:num>
  <w:num w:numId="28">
    <w:abstractNumId w:val="26"/>
  </w:num>
  <w:num w:numId="29">
    <w:abstractNumId w:val="36"/>
  </w:num>
  <w:num w:numId="30">
    <w:abstractNumId w:val="0"/>
  </w:num>
  <w:num w:numId="31">
    <w:abstractNumId w:val="25"/>
  </w:num>
  <w:num w:numId="32">
    <w:abstractNumId w:val="31"/>
  </w:num>
  <w:num w:numId="33">
    <w:abstractNumId w:val="24"/>
  </w:num>
  <w:num w:numId="34">
    <w:abstractNumId w:val="13"/>
  </w:num>
  <w:num w:numId="35">
    <w:abstractNumId w:val="1"/>
  </w:num>
  <w:num w:numId="36">
    <w:abstractNumId w:val="20"/>
  </w:num>
  <w:num w:numId="37">
    <w:abstractNumId w:val="20"/>
    <w:lvlOverride w:ilvl="0">
      <w:startOverride w:val="1"/>
    </w:lvlOverride>
  </w:num>
  <w:num w:numId="38">
    <w:abstractNumId w:val="20"/>
    <w:lvlOverride w:ilvl="0">
      <w:startOverride w:val="1"/>
    </w:lvlOverride>
  </w:num>
  <w:num w:numId="39">
    <w:abstractNumId w:val="33"/>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160BE1"/>
    <w:rsid w:val="001B0548"/>
    <w:rsid w:val="001C3C23"/>
    <w:rsid w:val="001E61BB"/>
    <w:rsid w:val="00206352"/>
    <w:rsid w:val="00210879"/>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FB3"/>
    <w:rsid w:val="003C1998"/>
    <w:rsid w:val="003D3503"/>
    <w:rsid w:val="004344D6"/>
    <w:rsid w:val="004811EF"/>
    <w:rsid w:val="00485ED4"/>
    <w:rsid w:val="0049609E"/>
    <w:rsid w:val="004A7231"/>
    <w:rsid w:val="004B392F"/>
    <w:rsid w:val="004C1667"/>
    <w:rsid w:val="004C43E1"/>
    <w:rsid w:val="004C7CEA"/>
    <w:rsid w:val="004E7D70"/>
    <w:rsid w:val="00501174"/>
    <w:rsid w:val="00501D48"/>
    <w:rsid w:val="00520F83"/>
    <w:rsid w:val="00585BDF"/>
    <w:rsid w:val="00596AFD"/>
    <w:rsid w:val="006358CB"/>
    <w:rsid w:val="006501FA"/>
    <w:rsid w:val="006665FA"/>
    <w:rsid w:val="00666EEA"/>
    <w:rsid w:val="006A1958"/>
    <w:rsid w:val="006B2D09"/>
    <w:rsid w:val="006C0108"/>
    <w:rsid w:val="00706AAE"/>
    <w:rsid w:val="0074045C"/>
    <w:rsid w:val="00751763"/>
    <w:rsid w:val="00777642"/>
    <w:rsid w:val="007A364F"/>
    <w:rsid w:val="007D115F"/>
    <w:rsid w:val="007D249E"/>
    <w:rsid w:val="00846022"/>
    <w:rsid w:val="008A168F"/>
    <w:rsid w:val="008E37E9"/>
    <w:rsid w:val="00911BD6"/>
    <w:rsid w:val="009558B0"/>
    <w:rsid w:val="00996CE6"/>
    <w:rsid w:val="00A07B53"/>
    <w:rsid w:val="00A21478"/>
    <w:rsid w:val="00A3152E"/>
    <w:rsid w:val="00A35D89"/>
    <w:rsid w:val="00A60BDB"/>
    <w:rsid w:val="00A63A79"/>
    <w:rsid w:val="00A71CE9"/>
    <w:rsid w:val="00AD2BD7"/>
    <w:rsid w:val="00B029E0"/>
    <w:rsid w:val="00B4024E"/>
    <w:rsid w:val="00B46424"/>
    <w:rsid w:val="00B53607"/>
    <w:rsid w:val="00B832F8"/>
    <w:rsid w:val="00BB09CC"/>
    <w:rsid w:val="00BD3F7B"/>
    <w:rsid w:val="00C25CDE"/>
    <w:rsid w:val="00C36BE1"/>
    <w:rsid w:val="00C53FB7"/>
    <w:rsid w:val="00CA1950"/>
    <w:rsid w:val="00CA4872"/>
    <w:rsid w:val="00CF4530"/>
    <w:rsid w:val="00D40DD1"/>
    <w:rsid w:val="00D51DD4"/>
    <w:rsid w:val="00D86431"/>
    <w:rsid w:val="00DA55EB"/>
    <w:rsid w:val="00E54B0C"/>
    <w:rsid w:val="00EB325D"/>
    <w:rsid w:val="00F10AC9"/>
    <w:rsid w:val="00F26079"/>
    <w:rsid w:val="00F765AF"/>
    <w:rsid w:val="00F83E87"/>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SDKs"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FDA5E-1BEF-42C5-8469-AA1E664C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Template>
  <TotalTime>24</TotalTime>
  <Pages>28</Pages>
  <Words>5135</Words>
  <Characters>29275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kiseleva_mu</dc:creator>
  <cp:lastModifiedBy>Garima</cp:lastModifiedBy>
  <cp:revision>6</cp:revision>
  <cp:lastPrinted>2015-08-26T09:59:00Z</cp:lastPrinted>
  <dcterms:created xsi:type="dcterms:W3CDTF">2015-08-26T09:07:00Z</dcterms:created>
  <dcterms:modified xsi:type="dcterms:W3CDTF">2015-08-26T10:00:00Z</dcterms:modified>
</cp:coreProperties>
</file>